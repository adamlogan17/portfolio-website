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Default="00B86148" w:rsidP="00B86148">
                <w:pPr>
                  <w:pStyle w:val="Heading3"/>
                </w:pPr>
                <w:r w:rsidRPr="00D5459D">
                  <w:t>Profile</w:t>
                </w:r>
              </w:p>
            </w:sdtContent>
          </w:sdt>
          <w:p w14:paraId="20EF8FDC" w14:textId="6E4A0797" w:rsidR="00B86148" w:rsidRPr="00337CA9" w:rsidRDefault="00B86148" w:rsidP="00B86148">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4B5B5D18" w14:textId="77777777" w:rsidR="00BC3379"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777A8157" w:rsidR="00B86148"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r w:rsidR="00337CA9" w:rsidRPr="00337CA9">
              <w:rPr>
                <w:rFonts w:asciiTheme="minorHAnsi" w:eastAsiaTheme="minorEastAsia" w:hAnsiTheme="minorHAnsi" w:cstheme="minorBidi"/>
                <w:b w:val="0"/>
                <w:caps w:val="0"/>
                <w:color w:val="auto"/>
                <w:sz w:val="16"/>
                <w:szCs w:val="18"/>
              </w:rPr>
              <w:t>I also participated in the 2021 Pediatrics Hackathon, in which I developed a mock app to assist in the flow of information from a responding paramedic to a specialist.</w:t>
            </w:r>
          </w:p>
          <w:sdt>
            <w:sdtPr>
              <w:id w:val="-1954003311"/>
              <w:placeholder>
                <w:docPart w:val="6D6B30327A4E4C3EAE5C8289D23F2ACD"/>
              </w:placeholder>
              <w:temporary/>
              <w:showingPlcHdr/>
              <w15:appearance w15:val="hidden"/>
            </w:sdt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A36793">
              <w:rPr>
                <w:b/>
                <w:bCs/>
              </w:rPr>
              <w:t>L</w:t>
            </w:r>
            <w:r w:rsidR="0075239D" w:rsidRPr="00A36793">
              <w:rPr>
                <w:b/>
                <w:bCs/>
              </w:rPr>
              <w:t>inkedIn</w:t>
            </w:r>
          </w:p>
          <w:p w14:paraId="168AD800" w14:textId="70BCEADB" w:rsidR="00B86148" w:rsidRPr="00A36793" w:rsidRDefault="00D94F33" w:rsidP="00B86148">
            <w:pPr>
              <w:rPr>
                <w:sz w:val="15"/>
                <w:szCs w:val="15"/>
              </w:rPr>
            </w:pPr>
            <w:r>
              <w:t xml:space="preserve">    </w:t>
            </w:r>
            <w:hyperlink r:id="rId14" w:history="1">
              <w:r w:rsidRPr="00A36793">
                <w:rPr>
                  <w:rStyle w:val="Hyperlink"/>
                  <w:sz w:val="15"/>
                  <w:szCs w:val="15"/>
                </w:rPr>
                <w:t>www.linkedin.com/in/adamlogan42</w:t>
              </w:r>
            </w:hyperlink>
          </w:p>
          <w:p w14:paraId="1A8AD064" w14:textId="3C263753" w:rsidR="00BC3379" w:rsidRDefault="00A36793" w:rsidP="00B86148">
            <w:r>
              <w:rPr>
                <w:noProof/>
              </w:rPr>
              <w:drawing>
                <wp:anchor distT="0" distB="0" distL="114300" distR="114300" simplePos="0" relativeHeight="251697152" behindDoc="0" locked="0" layoutInCell="1" allowOverlap="1" wp14:anchorId="5130C50C" wp14:editId="2BB82E43">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73DB38FD" w:rsidR="00BC3379" w:rsidRPr="004F2683" w:rsidRDefault="00BC3379" w:rsidP="00BC3379">
            <w:r>
              <w:t xml:space="preserve">    </w:t>
            </w:r>
            <w:r w:rsidRPr="00A36793">
              <w:rPr>
                <w:b/>
                <w:bCs/>
              </w:rPr>
              <w:t>Personal Website</w:t>
            </w:r>
          </w:p>
          <w:p w14:paraId="5C1AD2A1" w14:textId="4638FA82" w:rsidR="00BC3379" w:rsidRPr="00A36793" w:rsidRDefault="00BC3379" w:rsidP="00B86148">
            <w:pPr>
              <w:rPr>
                <w:sz w:val="15"/>
                <w:szCs w:val="15"/>
              </w:rPr>
            </w:pPr>
            <w:r>
              <w:t xml:space="preserve">    </w:t>
            </w:r>
            <w:hyperlink r:id="rId15" w:history="1">
              <w:r w:rsidR="007538E5" w:rsidRPr="00947D0F">
                <w:rPr>
                  <w:rStyle w:val="Hyperlink"/>
                  <w:sz w:val="15"/>
                  <w:szCs w:val="15"/>
                </w:rPr>
                <w:t>https://adam-logan-portfolio.netlify.app/</w:t>
              </w:r>
            </w:hyperlink>
            <w:r w:rsidR="00A36793" w:rsidRPr="00A36793">
              <w:rPr>
                <w:sz w:val="15"/>
                <w:szCs w:val="15"/>
              </w:rPr>
              <w:t xml:space="preserve"> </w:t>
            </w:r>
          </w:p>
          <w:p w14:paraId="226D3B62" w14:textId="72E882B0" w:rsidR="00BC3379" w:rsidRDefault="00A36793" w:rsidP="00B86148">
            <w:r>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F2683" w:rsidRDefault="00BC3379" w:rsidP="00BC3379">
            <w:r>
              <w:t xml:space="preserve">    </w:t>
            </w:r>
            <w:r w:rsidR="00A36793" w:rsidRPr="00A36793">
              <w:rPr>
                <w:b/>
                <w:bCs/>
              </w:rPr>
              <w:t>GitHub</w:t>
            </w:r>
          </w:p>
          <w:p w14:paraId="3A821E57" w14:textId="38C05916" w:rsidR="00BC3379" w:rsidRPr="00A36793" w:rsidRDefault="00BC3379" w:rsidP="00B86148">
            <w:pPr>
              <w:rPr>
                <w:sz w:val="15"/>
                <w:szCs w:val="15"/>
              </w:rPr>
            </w:pPr>
            <w:r w:rsidRPr="00A36793">
              <w:rPr>
                <w:sz w:val="15"/>
                <w:szCs w:val="15"/>
              </w:rPr>
              <w:t xml:space="preserve">    </w:t>
            </w:r>
            <w:r w:rsidR="007538E5">
              <w:rPr>
                <w:sz w:val="15"/>
                <w:szCs w:val="15"/>
              </w:rPr>
              <w:t xml:space="preserve"> </w:t>
            </w:r>
            <w:hyperlink r:id="rId16" w:history="1">
              <w:r w:rsidR="007538E5" w:rsidRPr="00947D0F">
                <w:rPr>
                  <w:rStyle w:val="Hyperlink"/>
                  <w:sz w:val="15"/>
                  <w:szCs w:val="15"/>
                </w:rPr>
                <w:t>https://github.com/adamlogan17</w:t>
              </w:r>
            </w:hyperlink>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A36793">
              <w:rPr>
                <w:b/>
                <w:bCs/>
              </w:rPr>
              <w:t>Email</w:t>
            </w:r>
          </w:p>
          <w:p w14:paraId="67EC58B8" w14:textId="49E4CF90" w:rsidR="00453F5D" w:rsidRPr="00A36793" w:rsidRDefault="00D94F33" w:rsidP="004F2683">
            <w:pPr>
              <w:rPr>
                <w:sz w:val="15"/>
                <w:szCs w:val="15"/>
              </w:rPr>
            </w:pPr>
            <w:r>
              <w:t xml:space="preserve">    </w:t>
            </w:r>
            <w:hyperlink r:id="rId19" w:history="1">
              <w:r w:rsidRPr="00A36793">
                <w:rPr>
                  <w:rStyle w:val="Hyperlink"/>
                  <w:sz w:val="15"/>
                  <w:szCs w:val="15"/>
                </w:rPr>
                <w:t>adamlogan42@gmail.com</w:t>
              </w:r>
            </w:hyperlink>
            <w:r w:rsidR="00B86148" w:rsidRPr="00A36793">
              <w:rPr>
                <w:sz w:val="15"/>
                <w:szCs w:val="15"/>
              </w:rPr>
              <w:t xml:space="preserve"> </w:t>
            </w:r>
            <w:r w:rsidRPr="00A36793">
              <w:rPr>
                <w:sz w:val="15"/>
                <w:szCs w:val="15"/>
              </w:rPr>
              <w:t xml:space="preserve"> </w:t>
            </w:r>
          </w:p>
          <w:p w14:paraId="62F5B31F" w14:textId="77777777" w:rsidR="007A26AB" w:rsidRPr="00CB0055" w:rsidRDefault="007A26AB" w:rsidP="007A26AB">
            <w:pPr>
              <w:pStyle w:val="Heading3"/>
            </w:pPr>
            <w:r>
              <w:t>Technical Skills</w:t>
            </w:r>
          </w:p>
          <w:p w14:paraId="14008A89" w14:textId="77777777" w:rsidR="007A26AB" w:rsidRPr="00BC3379" w:rsidRDefault="007A26AB" w:rsidP="007A26AB">
            <w:pPr>
              <w:rPr>
                <w:b/>
                <w:bCs/>
              </w:rPr>
            </w:pPr>
            <w:r w:rsidRPr="00BC3379">
              <w:rPr>
                <w:b/>
                <w:bCs/>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Pr="00BC3379" w:rsidRDefault="007A26AB" w:rsidP="007A26AB">
            <w:pPr>
              <w:rPr>
                <w:b/>
                <w:bCs/>
              </w:rPr>
            </w:pPr>
            <w:r w:rsidRPr="00BC3379">
              <w:rPr>
                <w:b/>
                <w:bCs/>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3BA225AA" w14:textId="07E8C411" w:rsidR="006A41A8" w:rsidRDefault="006A41A8" w:rsidP="004F2683">
            <w:pPr>
              <w:pStyle w:val="ListParagraph"/>
              <w:numPr>
                <w:ilvl w:val="0"/>
                <w:numId w:val="4"/>
              </w:numPr>
              <w:rPr>
                <w:sz w:val="16"/>
                <w:szCs w:val="20"/>
              </w:rPr>
            </w:pPr>
            <w:proofErr w:type="spellStart"/>
            <w:r>
              <w:rPr>
                <w:sz w:val="16"/>
                <w:szCs w:val="20"/>
              </w:rPr>
              <w:t>Vantiq</w:t>
            </w:r>
            <w:proofErr w:type="spellEnd"/>
          </w:p>
          <w:p w14:paraId="07B67AA0" w14:textId="11817254" w:rsidR="00BC3379" w:rsidRDefault="00BC3379" w:rsidP="00BC3379">
            <w:pPr>
              <w:rPr>
                <w:sz w:val="16"/>
                <w:szCs w:val="20"/>
              </w:rPr>
            </w:pPr>
          </w:p>
          <w:p w14:paraId="2E0BB3B1" w14:textId="11F96977" w:rsidR="00BC3379" w:rsidRDefault="00BC3379" w:rsidP="00BC3379">
            <w:pPr>
              <w:rPr>
                <w:sz w:val="16"/>
                <w:szCs w:val="20"/>
              </w:rPr>
            </w:pPr>
          </w:p>
          <w:p w14:paraId="371FAFFA" w14:textId="18F59BDE" w:rsidR="00BC3379" w:rsidRDefault="00BC3379" w:rsidP="00231866">
            <w:pPr>
              <w:pStyle w:val="Heading3"/>
            </w:pPr>
          </w:p>
          <w:p w14:paraId="21695357" w14:textId="60AEF337" w:rsidR="00BD2E88" w:rsidRDefault="00BD2E88" w:rsidP="00BD2E88"/>
          <w:p w14:paraId="32B5712E" w14:textId="77777777" w:rsidR="00BD2E88" w:rsidRPr="00BD2E88" w:rsidRDefault="00BD2E88" w:rsidP="00BD2E88"/>
          <w:p w14:paraId="6360B60A" w14:textId="76DE0B90" w:rsidR="00231866" w:rsidRPr="00CB0055" w:rsidRDefault="00BD2E88" w:rsidP="00231866">
            <w:pPr>
              <w:pStyle w:val="Heading3"/>
            </w:pPr>
            <w:r>
              <w:rPr>
                <w:noProof/>
              </w:rPr>
              <w:drawing>
                <wp:anchor distT="0" distB="0" distL="114300" distR="114300" simplePos="0" relativeHeight="251666432" behindDoc="0" locked="0" layoutInCell="1" allowOverlap="1" wp14:anchorId="3A6BCB09" wp14:editId="732EF274">
                  <wp:simplePos x="0" y="0"/>
                  <wp:positionH relativeFrom="column">
                    <wp:posOffset>2395220</wp:posOffset>
                  </wp:positionH>
                  <wp:positionV relativeFrom="paragraph">
                    <wp:posOffset>152400</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r w:rsidR="00231866">
              <w:t>Skills</w:t>
            </w:r>
          </w:p>
          <w:p w14:paraId="422AB259" w14:textId="0C0D5762" w:rsidR="00231866" w:rsidRPr="0075239D" w:rsidRDefault="00231866" w:rsidP="00231866">
            <w:pPr>
              <w:pStyle w:val="Heading4"/>
              <w:rPr>
                <w:bCs/>
              </w:rPr>
            </w:pPr>
            <w:r>
              <w:t>Interpersonal Skills</w:t>
            </w:r>
          </w:p>
          <w:p w14:paraId="076A5D01" w14:textId="530B6509" w:rsidR="004F2683"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15284D89" w14:textId="7FC4D9EE" w:rsidR="004F2683" w:rsidRPr="00954286" w:rsidRDefault="004F2683" w:rsidP="00231866">
            <w:pPr>
              <w:rPr>
                <w:sz w:val="10"/>
                <w:szCs w:val="14"/>
              </w:rPr>
            </w:pPr>
          </w:p>
          <w:p w14:paraId="1DEE786D" w14:textId="23AEB72D" w:rsidR="00231866" w:rsidRPr="00954286" w:rsidRDefault="00231866" w:rsidP="00231866">
            <w:pPr>
              <w:rPr>
                <w:sz w:val="12"/>
                <w:szCs w:val="16"/>
              </w:rPr>
            </w:pPr>
          </w:p>
          <w:p w14:paraId="608EACC3" w14:textId="059898A2" w:rsidR="00231866" w:rsidRPr="00954286" w:rsidRDefault="00231866" w:rsidP="00231866">
            <w:pPr>
              <w:pStyle w:val="Heading4"/>
              <w:rPr>
                <w:bCs/>
              </w:rPr>
            </w:pPr>
            <w:r>
              <w:t>Time Management</w:t>
            </w:r>
            <w:r w:rsidRPr="004D3011">
              <w:t xml:space="preserve"> </w:t>
            </w:r>
          </w:p>
          <w:p w14:paraId="5C869366" w14:textId="664CE4AF"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w:t>
            </w:r>
            <w:proofErr w:type="spellStart"/>
            <w:r w:rsidRPr="00231866">
              <w:rPr>
                <w:sz w:val="16"/>
                <w:szCs w:val="20"/>
              </w:rPr>
              <w:t>organised</w:t>
            </w:r>
            <w:proofErr w:type="spellEnd"/>
            <w:r w:rsidRPr="00231866">
              <w:rPr>
                <w:sz w:val="16"/>
                <w:szCs w:val="20"/>
              </w:rPr>
              <w:t xml:space="preserve">. This skill is also proven by the fact that I managed to have a part-time job while attending school full-time. </w:t>
            </w:r>
          </w:p>
          <w:p w14:paraId="31D192BD" w14:textId="151E0427" w:rsidR="00231866" w:rsidRDefault="00231866" w:rsidP="00231866"/>
          <w:p w14:paraId="4FF7189A" w14:textId="7A2A5FB0" w:rsidR="00231866" w:rsidRPr="00954286" w:rsidRDefault="00231866" w:rsidP="00231866">
            <w:pPr>
              <w:pStyle w:val="Heading4"/>
              <w:rPr>
                <w:bCs/>
              </w:rPr>
            </w:pPr>
            <w:r>
              <w:t>Willingness to Learn</w:t>
            </w:r>
          </w:p>
          <w:p w14:paraId="5454195D" w14:textId="0A4CBE35"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02D105A4"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Content>
                <w:r w:rsidRPr="00CB0055">
                  <w:t>Hobbies</w:t>
                </w:r>
              </w:sdtContent>
            </w:sdt>
          </w:p>
          <w:p w14:paraId="2AC87FAB" w14:textId="2BAE4F68" w:rsidR="007A26AB" w:rsidRPr="00231866" w:rsidRDefault="007A26AB" w:rsidP="007A26AB">
            <w:pPr>
              <w:rPr>
                <w:b/>
                <w:bCs/>
              </w:rPr>
            </w:pPr>
            <w:r w:rsidRPr="00231866">
              <w:rPr>
                <w:b/>
                <w:bCs/>
              </w:rPr>
              <w:t>Running</w:t>
            </w:r>
          </w:p>
          <w:p w14:paraId="54767DC6" w14:textId="46F4B7EF"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74DED82F" w:rsidR="004F2683" w:rsidRDefault="004F2683" w:rsidP="007A26AB">
            <w:pPr>
              <w:rPr>
                <w:sz w:val="16"/>
                <w:szCs w:val="20"/>
              </w:rPr>
            </w:pPr>
          </w:p>
          <w:p w14:paraId="675AAC2A" w14:textId="5023BF0B" w:rsidR="007A26AB" w:rsidRPr="00231866" w:rsidRDefault="007A26AB" w:rsidP="007A26AB">
            <w:pPr>
              <w:rPr>
                <w:b/>
                <w:bCs/>
              </w:rPr>
            </w:pPr>
            <w:r w:rsidRPr="00231866">
              <w:rPr>
                <w:b/>
                <w:bCs/>
              </w:rPr>
              <w:t>Reading</w:t>
            </w:r>
          </w:p>
          <w:p w14:paraId="12DA1340" w14:textId="54C14C78"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72E9AA9F" w:rsidR="004F2683" w:rsidRDefault="00E50091" w:rsidP="007A26AB">
            <w:pPr>
              <w:rPr>
                <w:sz w:val="16"/>
                <w:szCs w:val="20"/>
              </w:rPr>
            </w:pPr>
            <w:r>
              <w:rPr>
                <w:noProof/>
              </w:rPr>
              <w:drawing>
                <wp:anchor distT="0" distB="0" distL="114300" distR="114300" simplePos="0" relativeHeight="251672576" behindDoc="0" locked="0" layoutInCell="1" allowOverlap="1" wp14:anchorId="23C4A3FC" wp14:editId="22C1FCDE">
                  <wp:simplePos x="0" y="0"/>
                  <wp:positionH relativeFrom="column">
                    <wp:posOffset>2431415</wp:posOffset>
                  </wp:positionH>
                  <wp:positionV relativeFrom="paragraph">
                    <wp:posOffset>635</wp:posOffset>
                  </wp:positionV>
                  <wp:extent cx="257175" cy="25463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A90934" w14:textId="48F06FE1" w:rsidR="007A26AB" w:rsidRPr="00231866" w:rsidRDefault="007A26AB" w:rsidP="007A26AB">
            <w:pPr>
              <w:rPr>
                <w:b/>
                <w:bCs/>
              </w:rPr>
            </w:pPr>
            <w:r w:rsidRPr="00231866">
              <w:rPr>
                <w:b/>
                <w:bCs/>
              </w:rPr>
              <w:t>Programming</w:t>
            </w:r>
          </w:p>
          <w:p w14:paraId="61385098" w14:textId="15A0326D"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3CD56352" w:rsidR="007A26AB" w:rsidRPr="00CB0055" w:rsidRDefault="007A26AB" w:rsidP="007A26AB">
            <w:pPr>
              <w:pStyle w:val="Heading3"/>
            </w:pPr>
            <w:r>
              <w:t xml:space="preserve">Awards and </w:t>
            </w:r>
            <w:r w:rsidR="00F62F72" w:rsidRPr="00F62F72">
              <w:t>QUALIFICATIONS</w:t>
            </w:r>
          </w:p>
          <w:p w14:paraId="0C086CEF" w14:textId="27127B0E" w:rsidR="000C7CD8" w:rsidRDefault="000C7CD8" w:rsidP="000C7CD8">
            <w:pPr>
              <w:rPr>
                <w:sz w:val="16"/>
                <w:szCs w:val="20"/>
              </w:rPr>
            </w:pPr>
            <w:r>
              <w:rPr>
                <w:noProof/>
              </w:rPr>
              <w:drawing>
                <wp:anchor distT="0" distB="0" distL="114300" distR="114300" simplePos="0" relativeHeight="251701248" behindDoc="0" locked="0" layoutInCell="1" allowOverlap="1" wp14:anchorId="44479AB7" wp14:editId="4196B4A2">
                  <wp:simplePos x="0" y="0"/>
                  <wp:positionH relativeFrom="column">
                    <wp:posOffset>-36830</wp:posOffset>
                  </wp:positionH>
                  <wp:positionV relativeFrom="paragraph">
                    <wp:posOffset>22071</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7A26AB">
              <w:t xml:space="preserve">    </w:t>
            </w:r>
            <w:proofErr w:type="spellStart"/>
            <w:r>
              <w:rPr>
                <w:sz w:val="16"/>
                <w:szCs w:val="20"/>
              </w:rPr>
              <w:t>Civica</w:t>
            </w:r>
            <w:proofErr w:type="spellEnd"/>
            <w:r>
              <w:rPr>
                <w:sz w:val="16"/>
                <w:szCs w:val="20"/>
              </w:rPr>
              <w:t xml:space="preserve"> Award (Achieved by obtaining </w:t>
            </w:r>
          </w:p>
          <w:p w14:paraId="3A47C146" w14:textId="49FCFF22" w:rsidR="000C7CD8" w:rsidRDefault="000C7CD8" w:rsidP="000C7CD8">
            <w:pPr>
              <w:rPr>
                <w:sz w:val="16"/>
                <w:szCs w:val="20"/>
              </w:rPr>
            </w:pPr>
            <w:r>
              <w:rPr>
                <w:sz w:val="16"/>
                <w:szCs w:val="20"/>
              </w:rPr>
              <w:t xml:space="preserve">    the highest mark in my Level 2 Software </w:t>
            </w:r>
          </w:p>
          <w:p w14:paraId="27B6D4C4" w14:textId="6A205C25" w:rsidR="000C7CD8" w:rsidRDefault="000C7CD8" w:rsidP="000C7CD8">
            <w:pPr>
              <w:rPr>
                <w:sz w:val="16"/>
                <w:szCs w:val="20"/>
              </w:rPr>
            </w:pPr>
            <w:r>
              <w:rPr>
                <w:sz w:val="16"/>
                <w:szCs w:val="20"/>
              </w:rPr>
              <w:t xml:space="preserve">    Engineering and Systems Development </w:t>
            </w:r>
          </w:p>
          <w:p w14:paraId="01E4E503" w14:textId="7071766F" w:rsidR="007A26AB" w:rsidRDefault="00946B9D" w:rsidP="007A26AB">
            <w:pPr>
              <w:rPr>
                <w:sz w:val="16"/>
                <w:szCs w:val="20"/>
              </w:rPr>
            </w:pPr>
            <w:r>
              <w:rPr>
                <w:noProof/>
                <w:sz w:val="14"/>
                <w:szCs w:val="18"/>
              </w:rPr>
              <w:drawing>
                <wp:anchor distT="0" distB="0" distL="114300" distR="114300" simplePos="0" relativeHeight="251704320" behindDoc="0" locked="0" layoutInCell="1" allowOverlap="1" wp14:anchorId="4C03FC6B" wp14:editId="0E816A8F">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000C7CD8">
              <w:rPr>
                <w:sz w:val="16"/>
                <w:szCs w:val="20"/>
              </w:rPr>
              <w:t xml:space="preserve">    Module)</w:t>
            </w:r>
          </w:p>
          <w:p w14:paraId="1A547D85" w14:textId="4C2988C9" w:rsidR="00946B9D" w:rsidRDefault="00946B9D" w:rsidP="007A26AB">
            <w:pPr>
              <w:rPr>
                <w:sz w:val="16"/>
                <w:szCs w:val="20"/>
              </w:rPr>
            </w:pPr>
            <w:r>
              <w:rPr>
                <w:noProof/>
                <w:sz w:val="14"/>
                <w:szCs w:val="18"/>
              </w:rPr>
              <w:drawing>
                <wp:anchor distT="0" distB="0" distL="114300" distR="114300" simplePos="0" relativeHeight="251702272" behindDoc="0" locked="0" layoutInCell="1" allowOverlap="1" wp14:anchorId="25D4D366" wp14:editId="4900DB94">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Security Fundamentals</w:t>
            </w:r>
          </w:p>
          <w:p w14:paraId="1F34A069" w14:textId="282134D6" w:rsidR="00946B9D" w:rsidRPr="00FB0537" w:rsidRDefault="00946B9D" w:rsidP="007A26AB">
            <w:pPr>
              <w:rPr>
                <w:sz w:val="16"/>
                <w:szCs w:val="20"/>
              </w:rPr>
            </w:pPr>
            <w:r>
              <w:rPr>
                <w:noProof/>
              </w:rPr>
              <w:drawing>
                <wp:anchor distT="0" distB="0" distL="114300" distR="114300" simplePos="0" relativeHeight="251679744" behindDoc="0" locked="0" layoutInCell="1" allowOverlap="1" wp14:anchorId="3A27848E" wp14:editId="03D89F5D">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Azure Fundamentals</w:t>
            </w:r>
          </w:p>
          <w:p w14:paraId="453263A1" w14:textId="7486A28B" w:rsidR="007A26AB" w:rsidRPr="00FB0537" w:rsidRDefault="007A26AB" w:rsidP="007A26AB">
            <w:pPr>
              <w:rPr>
                <w:sz w:val="16"/>
                <w:szCs w:val="20"/>
              </w:rPr>
            </w:pPr>
            <w:r w:rsidRPr="00FB0537">
              <w:rPr>
                <w:sz w:val="16"/>
                <w:szCs w:val="20"/>
              </w:rPr>
              <w:t xml:space="preserve">    PwC Digital Acumen Badge</w:t>
            </w:r>
          </w:p>
          <w:p w14:paraId="3924F287" w14:textId="0E68738E"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69F4AAFD">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4A55ED28"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3DED4D9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7237926E" w14:textId="5CB464C2" w:rsidR="004F2683" w:rsidRDefault="000C7CD8" w:rsidP="00533A17">
            <w:pPr>
              <w:rPr>
                <w:sz w:val="16"/>
                <w:szCs w:val="20"/>
              </w:rPr>
            </w:pPr>
            <w:r>
              <w:rPr>
                <w:noProof/>
              </w:rPr>
              <w:drawing>
                <wp:anchor distT="0" distB="0" distL="114300" distR="114300" simplePos="0" relativeHeight="251680768" behindDoc="0" locked="0" layoutInCell="1" allowOverlap="1" wp14:anchorId="1BE191EC" wp14:editId="0F8A3B13">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FB0537">
              <w:rPr>
                <w:sz w:val="16"/>
                <w:szCs w:val="20"/>
              </w:rPr>
              <w:t xml:space="preserve">    and Tourism (Level 2</w:t>
            </w:r>
            <w:r>
              <w:rPr>
                <w:sz w:val="16"/>
                <w:szCs w:val="20"/>
              </w:rPr>
              <w:t>)</w:t>
            </w:r>
          </w:p>
          <w:p w14:paraId="3E23CCA6" w14:textId="7702D897" w:rsidR="000C7CD8" w:rsidRPr="00231866" w:rsidRDefault="000C7CD8" w:rsidP="00533A17">
            <w:pPr>
              <w:rPr>
                <w:sz w:val="16"/>
                <w:szCs w:val="20"/>
              </w:rPr>
            </w:pPr>
            <w:r>
              <w:rPr>
                <w:sz w:val="16"/>
                <w:szCs w:val="20"/>
              </w:rPr>
              <w:t xml:space="preserve">    </w:t>
            </w:r>
            <w:r w:rsidRPr="00FB0537">
              <w:rPr>
                <w:sz w:val="16"/>
                <w:szCs w:val="20"/>
              </w:rPr>
              <w:t>Bronze Duke of Edinburgh Award</w:t>
            </w:r>
          </w:p>
        </w:tc>
        <w:tc>
          <w:tcPr>
            <w:tcW w:w="720" w:type="dxa"/>
          </w:tcPr>
          <w:p w14:paraId="7E6ED52B" w14:textId="4184E457"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709D1FBD">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4C554DF7" w14:textId="77777777" w:rsidR="004B088D" w:rsidRDefault="004B088D" w:rsidP="00012E34">
                  <w:pPr>
                    <w:rPr>
                      <w:sz w:val="16"/>
                      <w:szCs w:val="20"/>
                    </w:rPr>
                  </w:pPr>
                </w:p>
                <w:p w14:paraId="709C507F" w14:textId="08E17515" w:rsidR="00012E34" w:rsidRPr="00E44638" w:rsidRDefault="004B088D" w:rsidP="00012E34">
                  <w:pPr>
                    <w:rPr>
                      <w:sz w:val="16"/>
                      <w:szCs w:val="20"/>
                    </w:rPr>
                  </w:pPr>
                  <w:r w:rsidRPr="004B088D">
                    <w:rPr>
                      <w:sz w:val="16"/>
                      <w:szCs w:val="20"/>
                    </w:rPr>
                    <w:t>Software Engineering and Systems Development</w:t>
                  </w:r>
                  <w:r w:rsidRPr="004B088D">
                    <w:rPr>
                      <w:sz w:val="16"/>
                      <w:szCs w:val="20"/>
                    </w:rPr>
                    <w:tab/>
                  </w:r>
                </w:p>
              </w:tc>
              <w:tc>
                <w:tcPr>
                  <w:tcW w:w="1134" w:type="dxa"/>
                </w:tcPr>
                <w:p w14:paraId="705E51D5" w14:textId="77777777" w:rsidR="004B088D" w:rsidRDefault="004B088D" w:rsidP="00012E34">
                  <w:pPr>
                    <w:jc w:val="center"/>
                    <w:rPr>
                      <w:sz w:val="16"/>
                      <w:szCs w:val="20"/>
                    </w:rPr>
                  </w:pPr>
                </w:p>
                <w:p w14:paraId="37C90EC0" w14:textId="7433555A" w:rsidR="00012E34" w:rsidRPr="00E44638" w:rsidRDefault="004B088D" w:rsidP="00012E34">
                  <w:pPr>
                    <w:jc w:val="center"/>
                    <w:rPr>
                      <w:sz w:val="16"/>
                      <w:szCs w:val="20"/>
                    </w:rPr>
                  </w:pPr>
                  <w:r>
                    <w:rPr>
                      <w:sz w:val="16"/>
                      <w:szCs w:val="20"/>
                    </w:rPr>
                    <w:t>84</w:t>
                  </w: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6D963BE0" w14:textId="77777777" w:rsidR="00012E34" w:rsidRDefault="00012E34" w:rsidP="00012E34">
                  <w:pPr>
                    <w:rPr>
                      <w:sz w:val="16"/>
                      <w:szCs w:val="20"/>
                    </w:rPr>
                  </w:pPr>
                </w:p>
                <w:p w14:paraId="09B04F8B" w14:textId="6D3B7284" w:rsidR="004B088D" w:rsidRPr="00E44638" w:rsidRDefault="004B088D" w:rsidP="00012E34">
                  <w:pPr>
                    <w:rPr>
                      <w:sz w:val="16"/>
                      <w:szCs w:val="20"/>
                    </w:rPr>
                  </w:pPr>
                  <w:r w:rsidRPr="004B088D">
                    <w:rPr>
                      <w:sz w:val="16"/>
                      <w:szCs w:val="20"/>
                    </w:rPr>
                    <w:t>Cyber Security</w:t>
                  </w:r>
                  <w:r w:rsidRPr="004B088D">
                    <w:rPr>
                      <w:sz w:val="16"/>
                      <w:szCs w:val="20"/>
                    </w:rPr>
                    <w:tab/>
                  </w:r>
                </w:p>
              </w:tc>
              <w:tc>
                <w:tcPr>
                  <w:tcW w:w="1134" w:type="dxa"/>
                </w:tcPr>
                <w:p w14:paraId="7D61D43E" w14:textId="77777777" w:rsidR="00012E34" w:rsidRDefault="00012E34" w:rsidP="00012E34">
                  <w:pPr>
                    <w:jc w:val="center"/>
                    <w:rPr>
                      <w:sz w:val="16"/>
                      <w:szCs w:val="20"/>
                    </w:rPr>
                  </w:pPr>
                </w:p>
                <w:p w14:paraId="4F102735" w14:textId="174C3602" w:rsidR="004B088D" w:rsidRPr="00E44638" w:rsidRDefault="004B088D" w:rsidP="00012E34">
                  <w:pPr>
                    <w:jc w:val="center"/>
                    <w:rPr>
                      <w:sz w:val="16"/>
                      <w:szCs w:val="20"/>
                    </w:rPr>
                  </w:pPr>
                  <w:r>
                    <w:rPr>
                      <w:sz w:val="16"/>
                      <w:szCs w:val="20"/>
                    </w:rPr>
                    <w:t>84</w:t>
                  </w: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3853821A" w14:textId="77777777" w:rsidR="00012E34" w:rsidRDefault="00012E34" w:rsidP="00012E34">
                  <w:pPr>
                    <w:rPr>
                      <w:sz w:val="16"/>
                      <w:szCs w:val="20"/>
                    </w:rPr>
                  </w:pPr>
                </w:p>
                <w:p w14:paraId="2F5D2B8A" w14:textId="7B7F64F2" w:rsidR="004B088D" w:rsidRPr="00E44638" w:rsidRDefault="004B088D" w:rsidP="00012E34">
                  <w:pPr>
                    <w:rPr>
                      <w:sz w:val="16"/>
                      <w:szCs w:val="20"/>
                    </w:rPr>
                  </w:pPr>
                  <w:r w:rsidRPr="004B088D">
                    <w:rPr>
                      <w:sz w:val="16"/>
                      <w:szCs w:val="20"/>
                    </w:rPr>
                    <w:t>Service Oriented Programming</w:t>
                  </w:r>
                  <w:r w:rsidRPr="004B088D">
                    <w:rPr>
                      <w:sz w:val="16"/>
                      <w:szCs w:val="20"/>
                    </w:rPr>
                    <w:tab/>
                  </w:r>
                </w:p>
              </w:tc>
              <w:tc>
                <w:tcPr>
                  <w:tcW w:w="1134" w:type="dxa"/>
                </w:tcPr>
                <w:p w14:paraId="6AF2EA1F" w14:textId="77777777" w:rsidR="00012E34" w:rsidRDefault="00012E34" w:rsidP="00012E34">
                  <w:pPr>
                    <w:jc w:val="center"/>
                    <w:rPr>
                      <w:sz w:val="16"/>
                      <w:szCs w:val="20"/>
                    </w:rPr>
                  </w:pPr>
                </w:p>
                <w:p w14:paraId="272ACA96" w14:textId="7281A8FF" w:rsidR="004B088D" w:rsidRPr="00E44638" w:rsidRDefault="004B088D" w:rsidP="00012E34">
                  <w:pPr>
                    <w:jc w:val="center"/>
                    <w:rPr>
                      <w:sz w:val="16"/>
                      <w:szCs w:val="20"/>
                    </w:rPr>
                  </w:pPr>
                  <w:r>
                    <w:rPr>
                      <w:sz w:val="16"/>
                      <w:szCs w:val="20"/>
                    </w:rPr>
                    <w:t>93</w:t>
                  </w: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2BDB892D" w:rsidR="006B1466" w:rsidRPr="00036450" w:rsidRDefault="006B1466" w:rsidP="006B1466">
            <w:pPr>
              <w:pStyle w:val="Date"/>
            </w:pPr>
            <w:r>
              <w:t>Level 1</w:t>
            </w:r>
          </w:p>
          <w:p w14:paraId="013D40B6" w14:textId="3CF360CF"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63495BD4"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proofErr w:type="spellStart"/>
            <w:r w:rsidR="00D83580" w:rsidRPr="00D83580">
              <w:rPr>
                <w:i/>
                <w:iCs/>
              </w:rPr>
              <w:t>tkinter</w:t>
            </w:r>
            <w:proofErr w:type="spellEnd"/>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Content>
              <w:p w14:paraId="39B4E7A4" w14:textId="77777777" w:rsidR="00B86148" w:rsidRDefault="00B86148" w:rsidP="00B86148">
                <w:pPr>
                  <w:pStyle w:val="Heading2"/>
                </w:pPr>
                <w:r w:rsidRPr="00036450">
                  <w:t>WORK EXPERIENCE</w:t>
                </w:r>
              </w:p>
            </w:sdtContent>
          </w:sdt>
          <w:p w14:paraId="2ADA78FC" w14:textId="77777777" w:rsidR="00502A6B" w:rsidRDefault="00502A6B" w:rsidP="00502A6B">
            <w:pPr>
              <w:pStyle w:val="Heading4"/>
              <w:rPr>
                <w:bCs/>
              </w:rPr>
            </w:pPr>
            <w:r>
              <w:t xml:space="preserve">PwC, </w:t>
            </w:r>
            <w:r w:rsidRPr="00036450">
              <w:t>Tech</w:t>
            </w:r>
            <w:r>
              <w:t xml:space="preserve"> Consultant</w:t>
            </w:r>
          </w:p>
          <w:p w14:paraId="1A6026C7" w14:textId="513704C2" w:rsidR="00502A6B" w:rsidRPr="00036450" w:rsidRDefault="00502A6B" w:rsidP="00502A6B">
            <w:pPr>
              <w:pStyle w:val="Date"/>
            </w:pPr>
            <w:r>
              <w:t>13/06/2021</w:t>
            </w:r>
            <w:r w:rsidRPr="00036450">
              <w:t>–</w:t>
            </w:r>
            <w:r>
              <w:t xml:space="preserve">19/08/2021 </w:t>
            </w:r>
          </w:p>
          <w:p w14:paraId="68B4EC58" w14:textId="682D30D3" w:rsidR="00502A6B" w:rsidRDefault="00502A6B" w:rsidP="00502A6B">
            <w:r>
              <w:t xml:space="preserve">During this summer placement, I developed two prototype applications, one which monitors temperature and humidity sensors and another that acts as a ride management application, for a theme park. These prototypes were developed using </w:t>
            </w:r>
            <w:proofErr w:type="spellStart"/>
            <w:r>
              <w:t>Vantiq</w:t>
            </w:r>
            <w:proofErr w:type="spellEnd"/>
            <w:r>
              <w:t>.</w:t>
            </w:r>
          </w:p>
          <w:p w14:paraId="7FDBDCBC" w14:textId="77777777" w:rsidR="00502A6B" w:rsidRPr="00502A6B" w:rsidRDefault="00502A6B" w:rsidP="00502A6B">
            <w:pPr>
              <w:rPr>
                <w:sz w:val="10"/>
                <w:szCs w:val="14"/>
              </w:rPr>
            </w:pPr>
          </w:p>
          <w:p w14:paraId="30B00BC3" w14:textId="58B1EA92" w:rsidR="00502A6B" w:rsidRDefault="00502A6B" w:rsidP="00502A6B">
            <w:proofErr w:type="gramStart"/>
            <w:r>
              <w:t>During the course of</w:t>
            </w:r>
            <w:proofErr w:type="gramEnd"/>
            <w:r>
              <w:t xml:space="preserve"> developing these prototypes I created several test harnesses which would simulate data entering Azure. These test harnesses are Web Apps that are deployed on Azure and were developed in Python and used Flask, the Azure SDK, HTML and CSS.</w:t>
            </w:r>
          </w:p>
          <w:p w14:paraId="6CC00E3B" w14:textId="77777777" w:rsidR="00502A6B" w:rsidRPr="00502A6B" w:rsidRDefault="00502A6B" w:rsidP="00502A6B">
            <w:pPr>
              <w:rPr>
                <w:sz w:val="10"/>
                <w:szCs w:val="14"/>
              </w:rPr>
            </w:pPr>
          </w:p>
          <w:p w14:paraId="309A4F21" w14:textId="023CFB96" w:rsidR="00502A6B" w:rsidRDefault="00502A6B" w:rsidP="00502A6B">
            <w:pPr>
              <w:pStyle w:val="Heading4"/>
              <w:rPr>
                <w:b w:val="0"/>
                <w:bCs/>
              </w:rPr>
            </w:pPr>
            <w:r w:rsidRPr="00502A6B">
              <w:rPr>
                <w:b w:val="0"/>
                <w:bCs/>
              </w:rPr>
              <w:t>I not only developed and improved on the technical skills listed above, but I also demonstrated my ability to work autonomously, manage a project and create innovative solutions to real world business problems.</w:t>
            </w:r>
          </w:p>
          <w:p w14:paraId="788C655B" w14:textId="0B22A284" w:rsidR="00502A6B" w:rsidRPr="00502A6B" w:rsidRDefault="00BD2E88" w:rsidP="00502A6B">
            <w:pPr>
              <w:rPr>
                <w:sz w:val="10"/>
                <w:szCs w:val="14"/>
              </w:rPr>
            </w:pPr>
            <w:r>
              <w:rPr>
                <w:noProof/>
                <w:sz w:val="16"/>
                <w:szCs w:val="20"/>
              </w:rPr>
              <w:drawing>
                <wp:anchor distT="0" distB="0" distL="114300" distR="114300" simplePos="0" relativeHeight="251692032" behindDoc="0" locked="0" layoutInCell="1" allowOverlap="1" wp14:anchorId="6EC68E5F" wp14:editId="46237835">
                  <wp:simplePos x="0" y="0"/>
                  <wp:positionH relativeFrom="column">
                    <wp:posOffset>-348615</wp:posOffset>
                  </wp:positionH>
                  <wp:positionV relativeFrom="paragraph">
                    <wp:posOffset>65405</wp:posOffset>
                  </wp:positionV>
                  <wp:extent cx="304800" cy="298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pic:spPr>
                      </pic:pic>
                    </a:graphicData>
                  </a:graphic>
                  <wp14:sizeRelH relativeFrom="page">
                    <wp14:pctWidth>0</wp14:pctWidth>
                  </wp14:sizeRelH>
                  <wp14:sizeRelV relativeFrom="page">
                    <wp14:pctHeight>0</wp14:pctHeight>
                  </wp14:sizeRelV>
                </wp:anchor>
              </w:drawing>
            </w:r>
          </w:p>
          <w:p w14:paraId="6C274CBA" w14:textId="1443E130" w:rsidR="00B86148" w:rsidRDefault="00785BBE" w:rsidP="00B86148">
            <w:pPr>
              <w:pStyle w:val="Heading4"/>
              <w:rPr>
                <w:bCs/>
              </w:rPr>
            </w:pPr>
            <w:r>
              <w:t xml:space="preserve">PwC, </w:t>
            </w:r>
            <w:r w:rsidRPr="00036450">
              <w:t>Tech</w:t>
            </w:r>
            <w:r>
              <w:t xml:space="preserve"> Consultant</w:t>
            </w:r>
          </w:p>
          <w:p w14:paraId="3AB766B8" w14:textId="43363BC3" w:rsidR="00B86148" w:rsidRPr="00036450" w:rsidRDefault="00785BBE" w:rsidP="00B86148">
            <w:pPr>
              <w:pStyle w:val="Date"/>
            </w:pPr>
            <w:r>
              <w:t>14/06/2021</w:t>
            </w:r>
            <w:r w:rsidR="00B86148" w:rsidRPr="00036450">
              <w:t>–</w:t>
            </w:r>
            <w:r>
              <w:t>20/08/2021</w:t>
            </w:r>
            <w:r w:rsidR="006B1466">
              <w:t xml:space="preserve"> </w:t>
            </w:r>
          </w:p>
          <w:p w14:paraId="10373B43" w14:textId="3FA8AFAC" w:rsidR="000A46FD" w:rsidRPr="00FB0537" w:rsidRDefault="000A46FD" w:rsidP="000A46FD">
            <w:r w:rsidRPr="00FB0537">
              <w:t xml:space="preserve">Within the first half of </w:t>
            </w:r>
            <w:r w:rsidR="00502A6B">
              <w:t>this summer</w:t>
            </w:r>
            <w:r w:rsidRPr="00FB0537">
              <w:t xml:space="preserve"> placement, I was trained on several technologies such as </w:t>
            </w:r>
            <w:r w:rsidRPr="00FB0537">
              <w:rPr>
                <w:i/>
                <w:iCs/>
              </w:rPr>
              <w:t>Azure</w:t>
            </w:r>
            <w:r w:rsidRPr="00FB0537">
              <w:t xml:space="preserve">, </w:t>
            </w:r>
            <w:r w:rsidRPr="00FB0537">
              <w:rPr>
                <w:i/>
                <w:iCs/>
              </w:rPr>
              <w:t>Alteryx</w:t>
            </w:r>
            <w:r w:rsidRPr="00FB0537">
              <w:t xml:space="preserve">, </w:t>
            </w:r>
            <w:r w:rsidRPr="00FB0537">
              <w:rPr>
                <w:i/>
                <w:iCs/>
              </w:rPr>
              <w:t>UiPath</w:t>
            </w:r>
            <w:r w:rsidRPr="00FB0537">
              <w:t xml:space="preserve"> and </w:t>
            </w:r>
            <w:r w:rsidRPr="00FB0537">
              <w:rPr>
                <w:i/>
                <w:iCs/>
              </w:rPr>
              <w:t>excel</w:t>
            </w:r>
            <w:r w:rsidRPr="00FB0537">
              <w:t xml:space="preserve">. </w:t>
            </w:r>
          </w:p>
          <w:p w14:paraId="31E942D8" w14:textId="789032CE" w:rsidR="000A46FD" w:rsidRPr="00FB0537" w:rsidRDefault="000A46FD" w:rsidP="000A46FD">
            <w:pPr>
              <w:rPr>
                <w:sz w:val="10"/>
                <w:szCs w:val="14"/>
              </w:rPr>
            </w:pPr>
          </w:p>
          <w:p w14:paraId="5CB63993" w14:textId="6B644F24" w:rsidR="000A46FD" w:rsidRPr="00FB0537" w:rsidRDefault="000A46FD" w:rsidP="000A46FD">
            <w:pPr>
              <w:rPr>
                <w:sz w:val="14"/>
                <w:szCs w:val="18"/>
              </w:rPr>
            </w:pPr>
            <w:r w:rsidRPr="00FB0537">
              <w:t xml:space="preserve">The second half of my placement I was placed within the configuration team of a project which consisted of creating an online loan application process. Within this project I worked with </w:t>
            </w:r>
            <w:r w:rsidRPr="00FB0537">
              <w:rPr>
                <w:i/>
                <w:iCs/>
              </w:rPr>
              <w:t>salesforce</w:t>
            </w:r>
            <w:r w:rsidRPr="00FB0537">
              <w:t xml:space="preserve">, </w:t>
            </w:r>
            <w:r w:rsidR="00502A6B">
              <w:t xml:space="preserve">and </w:t>
            </w:r>
            <w:r>
              <w:t xml:space="preserve">I also </w:t>
            </w:r>
            <w:r w:rsidRPr="00215542">
              <w:t xml:space="preserve">manage the commercials and onboarding for a large project team (50+ colleagues), spanning two continents (PwC UK, </w:t>
            </w:r>
            <w:proofErr w:type="spellStart"/>
            <w:r w:rsidRPr="00215542">
              <w:t>CTech</w:t>
            </w:r>
            <w:proofErr w:type="spellEnd"/>
            <w:r>
              <w:t xml:space="preserve"> Poland</w:t>
            </w:r>
            <w:r w:rsidRPr="00215542">
              <w:t xml:space="preserve"> and PwC South Africa)</w:t>
            </w:r>
            <w:r>
              <w:t xml:space="preserve"> which demonstrates that my </w:t>
            </w:r>
            <w:r w:rsidRPr="00215542">
              <w:rPr>
                <w:i/>
                <w:iCs/>
              </w:rPr>
              <w:t>ability to work within a multicultural team</w:t>
            </w:r>
            <w:r>
              <w:t>.</w:t>
            </w: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0B242A92">
                  <wp:simplePos x="0" y="0"/>
                  <wp:positionH relativeFrom="column">
                    <wp:posOffset>-326819</wp:posOffset>
                  </wp:positionH>
                  <wp:positionV relativeFrom="paragraph">
                    <wp:posOffset>99787</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77777777" w:rsidR="00F62F72" w:rsidRPr="00FB0537" w:rsidRDefault="00F62F72" w:rsidP="00F62F72">
            <w:pPr>
              <w:rPr>
                <w:sz w:val="14"/>
                <w:szCs w:val="18"/>
              </w:rPr>
            </w:pPr>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proofErr w:type="spellStart"/>
            <w:r w:rsidRPr="00FB19B4">
              <w:rPr>
                <w:i/>
                <w:iCs/>
              </w:rPr>
              <w:t>demeanour</w:t>
            </w:r>
            <w:proofErr w:type="spellEnd"/>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093298FF" w14:textId="67BDAED9" w:rsidR="00B86148" w:rsidRPr="00954286" w:rsidRDefault="00B86148" w:rsidP="00B86148">
            <w:pPr>
              <w:rPr>
                <w:sz w:val="12"/>
                <w:szCs w:val="16"/>
              </w:rPr>
            </w:pPr>
          </w:p>
          <w:p w14:paraId="75241FB6" w14:textId="10D809F5" w:rsidR="00B86148" w:rsidRPr="004D3011" w:rsidRDefault="007341F3" w:rsidP="00B86148">
            <w:pPr>
              <w:pStyle w:val="Heading4"/>
              <w:rPr>
                <w:bCs/>
              </w:rPr>
            </w:pPr>
            <w:r>
              <w:t>PSNI,</w:t>
            </w:r>
            <w:r w:rsidRPr="004D3011">
              <w:t xml:space="preserve"> Software</w:t>
            </w:r>
            <w:r>
              <w:t xml:space="preserve"> Engineer</w:t>
            </w:r>
          </w:p>
          <w:p w14:paraId="05E18859" w14:textId="64FB6EBC" w:rsidR="00B86148" w:rsidRPr="004D3011" w:rsidRDefault="0075239D" w:rsidP="00B86148">
            <w:pPr>
              <w:pStyle w:val="Date"/>
            </w:pPr>
            <w:r>
              <w:t xml:space="preserve">29/07/2019 </w:t>
            </w:r>
            <w:r w:rsidR="00B86148" w:rsidRPr="004D3011">
              <w:t>–</w:t>
            </w:r>
            <w:r>
              <w:t xml:space="preserve"> 23/08/2019</w:t>
            </w:r>
          </w:p>
          <w:p w14:paraId="2A596EF9" w14:textId="6A063DA0" w:rsidR="007341F3" w:rsidRPr="00FB0537" w:rsidRDefault="007341F3" w:rsidP="00B86148">
            <w:pPr>
              <w:rPr>
                <w:sz w:val="14"/>
                <w:szCs w:val="18"/>
              </w:rPr>
            </w:pPr>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w:t>
            </w:r>
            <w:proofErr w:type="gramStart"/>
            <w:r w:rsidRPr="00FB0537">
              <w:t>software</w:t>
            </w:r>
            <w:proofErr w:type="gramEnd"/>
            <w:r w:rsidRPr="00FB0537">
              <w:t xml:space="preserv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2D609FC7" w14:textId="2F1A5C3C" w:rsidR="00954286" w:rsidRPr="00502A6B" w:rsidRDefault="009A57B2" w:rsidP="00B86148">
            <w:pPr>
              <w:rPr>
                <w:sz w:val="16"/>
                <w:szCs w:val="20"/>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65490163" w:rsidR="00CC77E1" w:rsidRPr="004D3011" w:rsidRDefault="0075239D" w:rsidP="00CC77E1">
            <w:pPr>
              <w:pStyle w:val="Date"/>
            </w:pPr>
            <w:r>
              <w:t xml:space="preserve">17/06/2019 </w:t>
            </w:r>
            <w:r w:rsidR="00CC77E1" w:rsidRPr="004D3011">
              <w:t>–</w:t>
            </w:r>
            <w:r>
              <w:t xml:space="preserve"> 20/06/2019</w:t>
            </w:r>
          </w:p>
          <w:p w14:paraId="4FA20087" w14:textId="4EAA4CEC" w:rsidR="00864942" w:rsidRPr="00FB0537" w:rsidRDefault="006B1466" w:rsidP="00CC77E1">
            <w:pPr>
              <w:rPr>
                <w:sz w:val="14"/>
                <w:szCs w:val="18"/>
              </w:rPr>
            </w:pPr>
            <w:r w:rsidRPr="00FB0537">
              <w:t xml:space="preserve">When I was at the Generation Innovation work experience program, I was placed within a team, and then my team was assigned to </w:t>
            </w:r>
            <w:proofErr w:type="spellStart"/>
            <w:r w:rsidRPr="00FB0537">
              <w:t>LibertyIT</w:t>
            </w:r>
            <w:proofErr w:type="spellEnd"/>
            <w:r w:rsidRPr="00FB0537">
              <w:t xml:space="preserve">.  My team and I then had to pitch our solution to a problem given to us by </w:t>
            </w:r>
            <w:proofErr w:type="spellStart"/>
            <w:r w:rsidRPr="00FB0537">
              <w:t>LibertyIT</w:t>
            </w:r>
            <w:proofErr w:type="spellEnd"/>
            <w:r w:rsidRPr="00FB0537">
              <w:t xml:space="preserve">,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1293F2AF" w:rsidR="00864942" w:rsidRPr="00864942" w:rsidRDefault="00864942" w:rsidP="00CC77E1">
            <w:pPr>
              <w:rPr>
                <w:sz w:val="12"/>
                <w:szCs w:val="16"/>
              </w:rPr>
            </w:pPr>
          </w:p>
          <w:p w14:paraId="5F631953" w14:textId="7FB3BC32" w:rsidR="00B86148" w:rsidRPr="00E7719E" w:rsidRDefault="00B86148" w:rsidP="00502A6B"/>
        </w:tc>
      </w:tr>
    </w:tbl>
    <w:p w14:paraId="55DD1061" w14:textId="57790D84" w:rsidR="00FB40F2" w:rsidRDefault="00FB40F2" w:rsidP="00E7719E">
      <w:pPr>
        <w:tabs>
          <w:tab w:val="left" w:pos="990"/>
        </w:tabs>
      </w:pPr>
    </w:p>
    <w:sectPr w:rsidR="00FB40F2" w:rsidSect="000C45FF">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2D8AC" w14:textId="77777777" w:rsidR="00095496" w:rsidRDefault="00095496" w:rsidP="000C45FF">
      <w:r>
        <w:separator/>
      </w:r>
    </w:p>
  </w:endnote>
  <w:endnote w:type="continuationSeparator" w:id="0">
    <w:p w14:paraId="440D1D0F" w14:textId="77777777" w:rsidR="00095496" w:rsidRDefault="00095496"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C3B08" w14:textId="77777777" w:rsidR="00095496" w:rsidRDefault="00095496" w:rsidP="000C45FF">
      <w:r>
        <w:separator/>
      </w:r>
    </w:p>
  </w:footnote>
  <w:footnote w:type="continuationSeparator" w:id="0">
    <w:p w14:paraId="37C7B977" w14:textId="77777777" w:rsidR="00095496" w:rsidRDefault="00095496"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8.25pt;height:1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7F87"/>
    <w:rsid w:val="00066848"/>
    <w:rsid w:val="00094499"/>
    <w:rsid w:val="00095496"/>
    <w:rsid w:val="000A46FD"/>
    <w:rsid w:val="000C45FF"/>
    <w:rsid w:val="000C7CD8"/>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81FD5"/>
    <w:rsid w:val="002F09AB"/>
    <w:rsid w:val="0030481B"/>
    <w:rsid w:val="003156FC"/>
    <w:rsid w:val="003254B5"/>
    <w:rsid w:val="003308E0"/>
    <w:rsid w:val="00336B49"/>
    <w:rsid w:val="00337CA9"/>
    <w:rsid w:val="0037121F"/>
    <w:rsid w:val="003A5094"/>
    <w:rsid w:val="003A6B7D"/>
    <w:rsid w:val="003A74F2"/>
    <w:rsid w:val="003B06CA"/>
    <w:rsid w:val="003E0D35"/>
    <w:rsid w:val="004071FC"/>
    <w:rsid w:val="004165FA"/>
    <w:rsid w:val="00445947"/>
    <w:rsid w:val="00453F5D"/>
    <w:rsid w:val="004813B3"/>
    <w:rsid w:val="00496591"/>
    <w:rsid w:val="004B088D"/>
    <w:rsid w:val="004C60DD"/>
    <w:rsid w:val="004C63E4"/>
    <w:rsid w:val="004D3011"/>
    <w:rsid w:val="004F2683"/>
    <w:rsid w:val="00502A6B"/>
    <w:rsid w:val="005262AC"/>
    <w:rsid w:val="00533A17"/>
    <w:rsid w:val="00563173"/>
    <w:rsid w:val="0057152B"/>
    <w:rsid w:val="0059675B"/>
    <w:rsid w:val="005E39D5"/>
    <w:rsid w:val="00600670"/>
    <w:rsid w:val="0062123A"/>
    <w:rsid w:val="00646E75"/>
    <w:rsid w:val="0065136C"/>
    <w:rsid w:val="006560B7"/>
    <w:rsid w:val="006771D0"/>
    <w:rsid w:val="00680D54"/>
    <w:rsid w:val="006A41A8"/>
    <w:rsid w:val="006B1466"/>
    <w:rsid w:val="006D3A5D"/>
    <w:rsid w:val="00715FCB"/>
    <w:rsid w:val="007341F3"/>
    <w:rsid w:val="00742633"/>
    <w:rsid w:val="00743101"/>
    <w:rsid w:val="0075239D"/>
    <w:rsid w:val="00753327"/>
    <w:rsid w:val="007538E5"/>
    <w:rsid w:val="007775E1"/>
    <w:rsid w:val="00785BBE"/>
    <w:rsid w:val="007867A0"/>
    <w:rsid w:val="007927F5"/>
    <w:rsid w:val="00792DA1"/>
    <w:rsid w:val="007A26AB"/>
    <w:rsid w:val="007B26AD"/>
    <w:rsid w:val="007F2BFC"/>
    <w:rsid w:val="00802CA0"/>
    <w:rsid w:val="00812B5D"/>
    <w:rsid w:val="0084321B"/>
    <w:rsid w:val="00864942"/>
    <w:rsid w:val="008F2856"/>
    <w:rsid w:val="009260CD"/>
    <w:rsid w:val="00946B9D"/>
    <w:rsid w:val="00952C25"/>
    <w:rsid w:val="00954286"/>
    <w:rsid w:val="009A57B2"/>
    <w:rsid w:val="00A10B7A"/>
    <w:rsid w:val="00A2118D"/>
    <w:rsid w:val="00A36793"/>
    <w:rsid w:val="00A37891"/>
    <w:rsid w:val="00AB411D"/>
    <w:rsid w:val="00AD76E2"/>
    <w:rsid w:val="00B20152"/>
    <w:rsid w:val="00B359E4"/>
    <w:rsid w:val="00B425AE"/>
    <w:rsid w:val="00B42C13"/>
    <w:rsid w:val="00B57D98"/>
    <w:rsid w:val="00B70850"/>
    <w:rsid w:val="00B86148"/>
    <w:rsid w:val="00BC3379"/>
    <w:rsid w:val="00BD2E8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3580"/>
    <w:rsid w:val="00D94F33"/>
    <w:rsid w:val="00DA1F4D"/>
    <w:rsid w:val="00DD172A"/>
    <w:rsid w:val="00DD630D"/>
    <w:rsid w:val="00DE1C52"/>
    <w:rsid w:val="00E25A26"/>
    <w:rsid w:val="00E4381A"/>
    <w:rsid w:val="00E44638"/>
    <w:rsid w:val="00E50091"/>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hyperlink" Target="mailto:adamlogan42@gmail.com"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206B1D"/>
    <w:rsid w:val="00327A29"/>
    <w:rsid w:val="003D13BA"/>
    <w:rsid w:val="003D74CD"/>
    <w:rsid w:val="007E53FC"/>
    <w:rsid w:val="0082166D"/>
    <w:rsid w:val="00A61E01"/>
    <w:rsid w:val="00AE7DCC"/>
    <w:rsid w:val="00B363D6"/>
    <w:rsid w:val="00BD1E5C"/>
    <w:rsid w:val="00C15B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1061</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2022-12-04T20:21:00Z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