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B86148" w14:paraId="77CF76BE" w14:textId="77777777" w:rsidTr="001B2ABD">
        <w:tc>
          <w:tcPr>
            <w:tcW w:w="3600" w:type="dxa"/>
          </w:tcPr>
          <w:p w14:paraId="62AC997E" w14:textId="0CA8130A" w:rsidR="00B86148" w:rsidRDefault="00B86148" w:rsidP="00B86148">
            <w:pPr>
              <w:pStyle w:val="Heading3"/>
            </w:pPr>
            <w:r>
              <w:rPr>
                <w:noProof/>
              </w:rPr>
              <mc:AlternateContent>
                <mc:Choice Requires="wps">
                  <w:drawing>
                    <wp:anchor distT="0" distB="0" distL="114300" distR="114300" simplePos="0" relativeHeight="251658240" behindDoc="0" locked="0" layoutInCell="1" allowOverlap="1" wp14:anchorId="4163F60A" wp14:editId="5DE2849F">
                      <wp:simplePos x="0" y="0"/>
                      <wp:positionH relativeFrom="column">
                        <wp:posOffset>631825</wp:posOffset>
                      </wp:positionH>
                      <wp:positionV relativeFrom="paragraph">
                        <wp:posOffset>-226060</wp:posOffset>
                      </wp:positionV>
                      <wp:extent cx="1171575" cy="1552575"/>
                      <wp:effectExtent l="19050" t="19050" r="47625" b="47625"/>
                      <wp:wrapNone/>
                      <wp:docPr id="2" name="Oval 2" title="Professional Headshot of Man"/>
                      <wp:cNvGraphicFramePr/>
                      <a:graphic xmlns:a="http://schemas.openxmlformats.org/drawingml/2006/main">
                        <a:graphicData uri="http://schemas.microsoft.com/office/word/2010/wordprocessingShape">
                          <wps:wsp>
                            <wps:cNvSpPr/>
                            <wps:spPr>
                              <a:xfrm>
                                <a:off x="0" y="0"/>
                                <a:ext cx="1171575" cy="155257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9D36C17" id="Oval 2" o:spid="_x0000_s1026" alt="Title: Professional Headshot of Man" style="position:absolute;margin-left:49.75pt;margin-top:-17.8pt;width:92.25pt;height:12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" strokecolor="#94b6d2 [3204]" strokeweight="5pt">
                      <v:fill r:id="rId11" o:title="" recolor="t" rotate="t" type="frame"/>
                      <v:stroke joinstyle="miter"/>
                    </v:oval>
                  </w:pict>
                </mc:Fallback>
              </mc:AlternateContent>
            </w:r>
          </w:p>
          <w:p w14:paraId="3BC92779" w14:textId="001B1811" w:rsidR="00B86148" w:rsidRDefault="00B86148" w:rsidP="00B86148">
            <w:pPr>
              <w:pStyle w:val="Heading3"/>
            </w:pPr>
          </w:p>
          <w:p w14:paraId="034DA391" w14:textId="0ACCEF1D" w:rsidR="00B86148" w:rsidRDefault="00B86148" w:rsidP="00B86148">
            <w:pPr>
              <w:pStyle w:val="Heading3"/>
            </w:pPr>
          </w:p>
          <w:p w14:paraId="196E1842" w14:textId="6EB67AAA" w:rsidR="00B86148" w:rsidRDefault="00B86148" w:rsidP="00B86148">
            <w:pPr>
              <w:pStyle w:val="Heading3"/>
            </w:pPr>
          </w:p>
          <w:sdt>
            <w:sdtPr>
              <w:id w:val="-1711873194"/>
              <w:placeholder>
                <w:docPart w:val="01CBE9AF054D4C1CA968061078C43063"/>
              </w:placeholder>
              <w:temporary/>
              <w:showingPlcHdr/>
              <w15:appearance w15:val="hidden"/>
            </w:sdtPr>
            <w:sdtEndPr/>
            <w:sdtContent>
              <w:p w14:paraId="5B933DE4" w14:textId="6524E22A" w:rsidR="00B86148" w:rsidRDefault="00B86148" w:rsidP="00B86148">
                <w:pPr>
                  <w:pStyle w:val="Heading3"/>
                </w:pPr>
                <w:r w:rsidRPr="00D5459D">
                  <w:t>Profile</w:t>
                </w:r>
              </w:p>
            </w:sdtContent>
          </w:sdt>
          <w:p w14:paraId="20EF8FDC" w14:textId="6E4A0797" w:rsidR="00B86148" w:rsidRPr="00B86148" w:rsidRDefault="00B86148" w:rsidP="00B86148">
            <w:pPr>
              <w:pStyle w:val="Heading3"/>
              <w:rPr>
                <w:rFonts w:asciiTheme="minorHAnsi" w:eastAsiaTheme="minorEastAsia" w:hAnsiTheme="minorHAnsi" w:cstheme="minorBidi"/>
                <w:b w:val="0"/>
                <w:caps w:val="0"/>
                <w:color w:val="auto"/>
                <w:sz w:val="16"/>
                <w:szCs w:val="18"/>
              </w:rPr>
            </w:pPr>
            <w:r w:rsidRPr="00B86148">
              <w:rPr>
                <w:rFonts w:asciiTheme="minorHAnsi" w:eastAsiaTheme="minorEastAsia" w:hAnsiTheme="minorHAnsi" w:cstheme="minorBidi"/>
                <w:b w:val="0"/>
                <w:caps w:val="0"/>
                <w:color w:val="auto"/>
                <w:sz w:val="16"/>
                <w:szCs w:val="18"/>
              </w:rPr>
              <w:t xml:space="preserve">I am currently studying Software Engineering with Digital Technology (PwC) at Queens University Belfast. </w:t>
            </w:r>
          </w:p>
          <w:p w14:paraId="31D42AC2" w14:textId="77777777" w:rsidR="008F2856" w:rsidRDefault="00B86148" w:rsidP="008F2856">
            <w:pPr>
              <w:pStyle w:val="Heading3"/>
              <w:rPr>
                <w:rFonts w:asciiTheme="minorHAnsi" w:eastAsiaTheme="minorEastAsia" w:hAnsiTheme="minorHAnsi" w:cstheme="minorBidi"/>
                <w:b w:val="0"/>
                <w:caps w:val="0"/>
                <w:color w:val="auto"/>
                <w:sz w:val="16"/>
                <w:szCs w:val="18"/>
              </w:rPr>
            </w:pPr>
            <w:r w:rsidRPr="00B86148">
              <w:rPr>
                <w:rFonts w:asciiTheme="minorHAnsi" w:eastAsiaTheme="minorEastAsia" w:hAnsiTheme="minorHAnsi" w:cstheme="minorBidi"/>
                <w:b w:val="0"/>
                <w:caps w:val="0"/>
                <w:color w:val="auto"/>
                <w:sz w:val="16"/>
                <w:szCs w:val="18"/>
              </w:rPr>
              <w:t xml:space="preserve">I enjoy educating people on the impact of technology and how to use certain technologies as demonstrated within my role assisting in junior IT classes. </w:t>
            </w:r>
          </w:p>
          <w:p w14:paraId="5F5D647E" w14:textId="653C0577" w:rsidR="00B86148" w:rsidRPr="008F2856" w:rsidRDefault="00B86148" w:rsidP="008F2856">
            <w:pPr>
              <w:pStyle w:val="Heading3"/>
              <w:rPr>
                <w:rFonts w:asciiTheme="minorHAnsi" w:eastAsiaTheme="minorEastAsia" w:hAnsiTheme="minorHAnsi" w:cstheme="minorBidi"/>
                <w:b w:val="0"/>
                <w:caps w:val="0"/>
                <w:color w:val="auto"/>
                <w:sz w:val="16"/>
                <w:szCs w:val="18"/>
              </w:rPr>
            </w:pPr>
            <w:r w:rsidRPr="00B86148">
              <w:rPr>
                <w:rFonts w:asciiTheme="minorHAnsi" w:eastAsiaTheme="minorEastAsia" w:hAnsiTheme="minorHAnsi" w:cstheme="minorBidi"/>
                <w:b w:val="0"/>
                <w:caps w:val="0"/>
                <w:color w:val="auto"/>
                <w:sz w:val="16"/>
                <w:szCs w:val="18"/>
              </w:rPr>
              <w:t xml:space="preserve">I am also an active member in the Queen's University Computing Society by attending talks hosted by the society and by participating within the 2020 Hack the COVID Hackathon. Within this event I, along with a team, presented our solution to a coronavirus specific problem to a panel of judges. </w:t>
            </w:r>
          </w:p>
          <w:sdt>
            <w:sdtPr>
              <w:id w:val="-1954003311"/>
              <w:placeholder>
                <w:docPart w:val="6D6B30327A4E4C3EAE5C8289D23F2ACD"/>
              </w:placeholder>
              <w:temporary/>
              <w:showingPlcHdr/>
              <w15:appearance w15:val="hidden"/>
            </w:sdtPr>
            <w:sdtEndPr/>
            <w:sdtContent>
              <w:p w14:paraId="1CE5171C" w14:textId="77777777" w:rsidR="00B86148" w:rsidRPr="00CB0055" w:rsidRDefault="00B86148" w:rsidP="00B86148">
                <w:pPr>
                  <w:pStyle w:val="Heading3"/>
                </w:pPr>
                <w:r w:rsidRPr="00CB0055">
                  <w:t>Contact</w:t>
                </w:r>
              </w:p>
            </w:sdtContent>
          </w:sdt>
          <w:p w14:paraId="719259C5" w14:textId="37AEAA65" w:rsidR="00B86148" w:rsidRPr="004F2683" w:rsidRDefault="00336B49" w:rsidP="00B86148">
            <w:r>
              <w:rPr>
                <w:noProof/>
              </w:rPr>
              <w:drawing>
                <wp:anchor distT="0" distB="0" distL="114300" distR="114300" simplePos="0" relativeHeight="251686912" behindDoc="0" locked="0" layoutInCell="1" allowOverlap="1" wp14:anchorId="20A8A106" wp14:editId="236DA493">
                  <wp:simplePos x="0" y="0"/>
                  <wp:positionH relativeFrom="column">
                    <wp:posOffset>-59543</wp:posOffset>
                  </wp:positionH>
                  <wp:positionV relativeFrom="paragraph">
                    <wp:posOffset>15875</wp:posOffset>
                  </wp:positionV>
                  <wp:extent cx="158400" cy="158400"/>
                  <wp:effectExtent l="0" t="0" r="0" b="0"/>
                  <wp:wrapNone/>
                  <wp:docPr id="33" name="Graphic 33"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ld.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58400" cy="158400"/>
                          </a:xfrm>
                          <a:prstGeom prst="rect">
                            <a:avLst/>
                          </a:prstGeom>
                        </pic:spPr>
                      </pic:pic>
                    </a:graphicData>
                  </a:graphic>
                  <wp14:sizeRelH relativeFrom="page">
                    <wp14:pctWidth>0</wp14:pctWidth>
                  </wp14:sizeRelH>
                  <wp14:sizeRelV relativeFrom="page">
                    <wp14:pctHeight>0</wp14:pctHeight>
                  </wp14:sizeRelV>
                </wp:anchor>
              </w:drawing>
            </w:r>
            <w:r w:rsidR="004F2683">
              <w:t xml:space="preserve">    </w:t>
            </w:r>
            <w:r w:rsidR="00B86148" w:rsidRPr="0075239D">
              <w:rPr>
                <w:b/>
                <w:bCs/>
                <w:sz w:val="20"/>
                <w:szCs w:val="24"/>
              </w:rPr>
              <w:t>L</w:t>
            </w:r>
            <w:r w:rsidR="0075239D">
              <w:rPr>
                <w:b/>
                <w:bCs/>
                <w:sz w:val="20"/>
                <w:szCs w:val="24"/>
              </w:rPr>
              <w:t>inkedIn</w:t>
            </w:r>
          </w:p>
          <w:p w14:paraId="168AD800" w14:textId="5349F3D2" w:rsidR="00B86148" w:rsidRDefault="00D94F33" w:rsidP="00B86148">
            <w:r>
              <w:t xml:space="preserve">    </w:t>
            </w:r>
            <w:hyperlink r:id="rId14" w:history="1">
              <w:r w:rsidRPr="0075239D">
                <w:rPr>
                  <w:rStyle w:val="Hyperlink"/>
                  <w:sz w:val="16"/>
                  <w:szCs w:val="20"/>
                </w:rPr>
                <w:t>www.linkedin.com/in/adamlogan42</w:t>
              </w:r>
            </w:hyperlink>
            <w:r w:rsidR="00B86148">
              <w:t xml:space="preserve"> </w:t>
            </w:r>
          </w:p>
          <w:p w14:paraId="678D2E2C" w14:textId="307A5CB9" w:rsidR="00B86148" w:rsidRPr="00336B49" w:rsidRDefault="00336B49" w:rsidP="00B86148">
            <w:pPr>
              <w:rPr>
                <w:color w:val="548AB7" w:themeColor="accent1" w:themeShade="BF"/>
              </w:rPr>
            </w:pPr>
            <w:r w:rsidRPr="00336B49">
              <w:rPr>
                <w:noProof/>
                <w:color w:val="548AB7" w:themeColor="accent1" w:themeShade="BF"/>
              </w:rPr>
              <w:drawing>
                <wp:anchor distT="0" distB="0" distL="114300" distR="114300" simplePos="0" relativeHeight="251683840" behindDoc="0" locked="0" layoutInCell="1" allowOverlap="1" wp14:anchorId="10125EE5" wp14:editId="05F01FD1">
                  <wp:simplePos x="0" y="0"/>
                  <wp:positionH relativeFrom="column">
                    <wp:posOffset>-70631</wp:posOffset>
                  </wp:positionH>
                  <wp:positionV relativeFrom="paragraph">
                    <wp:posOffset>141973</wp:posOffset>
                  </wp:positionV>
                  <wp:extent cx="158400" cy="158400"/>
                  <wp:effectExtent l="0" t="0" r="0" b="0"/>
                  <wp:wrapNone/>
                  <wp:docPr id="30" name="Graphic 30"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30" descr="Envelope with solid fill"/>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58400" cy="158400"/>
                          </a:xfrm>
                          <a:prstGeom prst="rect">
                            <a:avLst/>
                          </a:prstGeom>
                        </pic:spPr>
                      </pic:pic>
                    </a:graphicData>
                  </a:graphic>
                  <wp14:sizeRelH relativeFrom="page">
                    <wp14:pctWidth>0</wp14:pctWidth>
                  </wp14:sizeRelH>
                  <wp14:sizeRelV relativeFrom="page">
                    <wp14:pctHeight>0</wp14:pctHeight>
                  </wp14:sizeRelV>
                </wp:anchor>
              </w:drawing>
            </w:r>
          </w:p>
          <w:p w14:paraId="2E313456" w14:textId="0E334E6E" w:rsidR="00B86148" w:rsidRPr="0075239D" w:rsidRDefault="00D94F33" w:rsidP="00B86148">
            <w:pPr>
              <w:rPr>
                <w:b/>
                <w:bCs/>
              </w:rPr>
            </w:pPr>
            <w:r>
              <w:t xml:space="preserve">    </w:t>
            </w:r>
            <w:r w:rsidR="0075239D" w:rsidRPr="0075239D">
              <w:rPr>
                <w:b/>
                <w:bCs/>
                <w:sz w:val="20"/>
                <w:szCs w:val="24"/>
              </w:rPr>
              <w:t>Email</w:t>
            </w:r>
          </w:p>
          <w:p w14:paraId="67EC58B8" w14:textId="49E4CF90" w:rsidR="00453F5D" w:rsidRPr="004F2683" w:rsidRDefault="00D94F33" w:rsidP="004F2683">
            <w:r>
              <w:t xml:space="preserve">    </w:t>
            </w:r>
            <w:hyperlink r:id="rId17" w:history="1">
              <w:r w:rsidRPr="0075239D">
                <w:rPr>
                  <w:rStyle w:val="Hyperlink"/>
                  <w:sz w:val="16"/>
                  <w:szCs w:val="20"/>
                </w:rPr>
                <w:t>adamlogan42@gmail.com</w:t>
              </w:r>
            </w:hyperlink>
            <w:r w:rsidR="00B86148" w:rsidRPr="0075239D">
              <w:rPr>
                <w:sz w:val="16"/>
                <w:szCs w:val="20"/>
              </w:rPr>
              <w:t xml:space="preserve"> </w:t>
            </w:r>
            <w:r>
              <w:t xml:space="preserve"> </w:t>
            </w:r>
          </w:p>
          <w:p w14:paraId="62F5B31F" w14:textId="77777777" w:rsidR="007A26AB" w:rsidRPr="00CB0055" w:rsidRDefault="007A26AB" w:rsidP="007A26AB">
            <w:pPr>
              <w:pStyle w:val="Heading3"/>
            </w:pPr>
            <w:r>
              <w:t>Technical Skills</w:t>
            </w:r>
          </w:p>
          <w:p w14:paraId="06E58C2C" w14:textId="77777777" w:rsidR="007A26AB" w:rsidRDefault="007A26AB" w:rsidP="007A26AB">
            <w:pPr>
              <w:rPr>
                <w:b/>
                <w:bCs/>
                <w:sz w:val="20"/>
                <w:szCs w:val="24"/>
              </w:rPr>
            </w:pPr>
            <w:r w:rsidRPr="00533A17">
              <w:rPr>
                <w:b/>
                <w:bCs/>
                <w:sz w:val="20"/>
                <w:szCs w:val="24"/>
              </w:rPr>
              <w:t>Operating Systems</w:t>
            </w:r>
          </w:p>
          <w:p w14:paraId="2F3F3AA5" w14:textId="35BD1B9E" w:rsidR="007A26AB" w:rsidRPr="0075239D" w:rsidRDefault="007A26AB" w:rsidP="007A26AB">
            <w:pPr>
              <w:pStyle w:val="ListParagraph"/>
              <w:numPr>
                <w:ilvl w:val="0"/>
                <w:numId w:val="1"/>
              </w:numPr>
              <w:rPr>
                <w:sz w:val="16"/>
                <w:szCs w:val="20"/>
              </w:rPr>
            </w:pPr>
            <w:r w:rsidRPr="0075239D">
              <w:rPr>
                <w:sz w:val="16"/>
                <w:szCs w:val="20"/>
              </w:rPr>
              <w:t>Windows</w:t>
            </w:r>
            <w:r w:rsidR="008F2856" w:rsidRPr="0075239D">
              <w:rPr>
                <w:sz w:val="16"/>
                <w:szCs w:val="20"/>
              </w:rPr>
              <w:t xml:space="preserve"> 10</w:t>
            </w:r>
          </w:p>
          <w:p w14:paraId="27B98A6F" w14:textId="77777777" w:rsidR="007A26AB" w:rsidRPr="0075239D" w:rsidRDefault="007A26AB" w:rsidP="007A26AB">
            <w:pPr>
              <w:pStyle w:val="ListParagraph"/>
              <w:numPr>
                <w:ilvl w:val="0"/>
                <w:numId w:val="1"/>
              </w:numPr>
              <w:rPr>
                <w:sz w:val="16"/>
                <w:szCs w:val="20"/>
              </w:rPr>
            </w:pPr>
            <w:r w:rsidRPr="0075239D">
              <w:rPr>
                <w:sz w:val="16"/>
                <w:szCs w:val="20"/>
              </w:rPr>
              <w:t>Linux</w:t>
            </w:r>
          </w:p>
          <w:p w14:paraId="14008A89" w14:textId="77777777" w:rsidR="007A26AB" w:rsidRDefault="007A26AB" w:rsidP="007A26AB">
            <w:pPr>
              <w:rPr>
                <w:b/>
                <w:bCs/>
                <w:sz w:val="20"/>
                <w:szCs w:val="24"/>
              </w:rPr>
            </w:pPr>
            <w:r w:rsidRPr="007A26AB">
              <w:rPr>
                <w:b/>
                <w:bCs/>
                <w:sz w:val="20"/>
                <w:szCs w:val="24"/>
              </w:rPr>
              <w:t>Development Languages</w:t>
            </w:r>
          </w:p>
          <w:p w14:paraId="73CF64CF" w14:textId="77777777" w:rsidR="007A26AB" w:rsidRPr="0075239D" w:rsidRDefault="007A26AB" w:rsidP="007A26AB">
            <w:pPr>
              <w:pStyle w:val="ListParagraph"/>
              <w:numPr>
                <w:ilvl w:val="0"/>
                <w:numId w:val="2"/>
              </w:numPr>
              <w:rPr>
                <w:sz w:val="16"/>
                <w:szCs w:val="20"/>
              </w:rPr>
            </w:pPr>
            <w:r w:rsidRPr="0075239D">
              <w:rPr>
                <w:sz w:val="16"/>
                <w:szCs w:val="20"/>
              </w:rPr>
              <w:t>Python</w:t>
            </w:r>
          </w:p>
          <w:p w14:paraId="765B5E7E" w14:textId="77777777" w:rsidR="007A26AB" w:rsidRPr="0075239D" w:rsidRDefault="007A26AB" w:rsidP="007A26AB">
            <w:pPr>
              <w:pStyle w:val="ListParagraph"/>
              <w:numPr>
                <w:ilvl w:val="0"/>
                <w:numId w:val="2"/>
              </w:numPr>
              <w:rPr>
                <w:sz w:val="16"/>
                <w:szCs w:val="20"/>
              </w:rPr>
            </w:pPr>
            <w:r w:rsidRPr="0075239D">
              <w:rPr>
                <w:sz w:val="16"/>
                <w:szCs w:val="20"/>
              </w:rPr>
              <w:t>Java</w:t>
            </w:r>
          </w:p>
          <w:p w14:paraId="2A450D5F" w14:textId="77777777" w:rsidR="007A26AB" w:rsidRPr="0075239D" w:rsidRDefault="007A26AB" w:rsidP="007A26AB">
            <w:pPr>
              <w:pStyle w:val="ListParagraph"/>
              <w:numPr>
                <w:ilvl w:val="0"/>
                <w:numId w:val="2"/>
              </w:numPr>
              <w:rPr>
                <w:sz w:val="16"/>
                <w:szCs w:val="20"/>
              </w:rPr>
            </w:pPr>
            <w:r w:rsidRPr="0075239D">
              <w:rPr>
                <w:sz w:val="16"/>
                <w:szCs w:val="20"/>
              </w:rPr>
              <w:t>HTML</w:t>
            </w:r>
          </w:p>
          <w:p w14:paraId="361ECA42" w14:textId="77777777" w:rsidR="007A26AB" w:rsidRPr="0075239D" w:rsidRDefault="007A26AB" w:rsidP="007A26AB">
            <w:pPr>
              <w:pStyle w:val="ListParagraph"/>
              <w:numPr>
                <w:ilvl w:val="0"/>
                <w:numId w:val="2"/>
              </w:numPr>
              <w:rPr>
                <w:sz w:val="16"/>
                <w:szCs w:val="20"/>
              </w:rPr>
            </w:pPr>
            <w:r w:rsidRPr="0075239D">
              <w:rPr>
                <w:sz w:val="16"/>
                <w:szCs w:val="20"/>
              </w:rPr>
              <w:t>CSS</w:t>
            </w:r>
          </w:p>
          <w:p w14:paraId="56420A29" w14:textId="77777777" w:rsidR="007A26AB" w:rsidRPr="0075239D" w:rsidRDefault="007A26AB" w:rsidP="007A26AB">
            <w:pPr>
              <w:pStyle w:val="ListParagraph"/>
              <w:numPr>
                <w:ilvl w:val="0"/>
                <w:numId w:val="2"/>
              </w:numPr>
              <w:rPr>
                <w:sz w:val="16"/>
                <w:szCs w:val="20"/>
              </w:rPr>
            </w:pPr>
            <w:r w:rsidRPr="0075239D">
              <w:rPr>
                <w:sz w:val="16"/>
                <w:szCs w:val="20"/>
              </w:rPr>
              <w:t>JavaScript</w:t>
            </w:r>
          </w:p>
          <w:p w14:paraId="3E8CABF9" w14:textId="40817BDF" w:rsidR="007A26AB" w:rsidRPr="0075239D" w:rsidRDefault="007A26AB" w:rsidP="007A26AB">
            <w:pPr>
              <w:pStyle w:val="ListParagraph"/>
              <w:numPr>
                <w:ilvl w:val="0"/>
                <w:numId w:val="2"/>
              </w:numPr>
              <w:rPr>
                <w:sz w:val="16"/>
                <w:szCs w:val="20"/>
              </w:rPr>
            </w:pPr>
            <w:r w:rsidRPr="0075239D">
              <w:rPr>
                <w:sz w:val="16"/>
                <w:szCs w:val="20"/>
              </w:rPr>
              <w:t>C++</w:t>
            </w:r>
          </w:p>
          <w:p w14:paraId="35AE4A92" w14:textId="77777777" w:rsidR="007A26AB" w:rsidRDefault="007A26AB" w:rsidP="007A26AB">
            <w:pPr>
              <w:rPr>
                <w:b/>
                <w:bCs/>
                <w:sz w:val="20"/>
                <w:szCs w:val="24"/>
              </w:rPr>
            </w:pPr>
            <w:r w:rsidRPr="007A26AB">
              <w:rPr>
                <w:b/>
                <w:bCs/>
                <w:sz w:val="20"/>
                <w:szCs w:val="24"/>
              </w:rPr>
              <w:t>Applications</w:t>
            </w:r>
          </w:p>
          <w:p w14:paraId="7A6F9814" w14:textId="145C2161" w:rsidR="007A26AB" w:rsidRPr="0075239D" w:rsidRDefault="007A26AB" w:rsidP="007A26AB">
            <w:pPr>
              <w:pStyle w:val="ListParagraph"/>
              <w:numPr>
                <w:ilvl w:val="0"/>
                <w:numId w:val="4"/>
              </w:numPr>
              <w:rPr>
                <w:sz w:val="16"/>
                <w:szCs w:val="20"/>
              </w:rPr>
            </w:pPr>
            <w:r w:rsidRPr="0075239D">
              <w:rPr>
                <w:sz w:val="16"/>
                <w:szCs w:val="20"/>
              </w:rPr>
              <w:t>Microsoft Office</w:t>
            </w:r>
          </w:p>
          <w:p w14:paraId="262A3DB0" w14:textId="2BC65D42" w:rsidR="007A26AB" w:rsidRPr="0075239D" w:rsidRDefault="007A26AB" w:rsidP="007A26AB">
            <w:pPr>
              <w:pStyle w:val="ListParagraph"/>
              <w:numPr>
                <w:ilvl w:val="0"/>
                <w:numId w:val="4"/>
              </w:numPr>
              <w:rPr>
                <w:sz w:val="16"/>
                <w:szCs w:val="20"/>
              </w:rPr>
            </w:pPr>
            <w:r w:rsidRPr="0075239D">
              <w:rPr>
                <w:sz w:val="16"/>
                <w:szCs w:val="20"/>
              </w:rPr>
              <w:t>G suite</w:t>
            </w:r>
          </w:p>
          <w:p w14:paraId="3D8D5DAF" w14:textId="77777777" w:rsidR="007A26AB" w:rsidRPr="0075239D" w:rsidRDefault="007A26AB" w:rsidP="007A26AB">
            <w:pPr>
              <w:pStyle w:val="ListParagraph"/>
              <w:numPr>
                <w:ilvl w:val="0"/>
                <w:numId w:val="4"/>
              </w:numPr>
              <w:rPr>
                <w:sz w:val="16"/>
                <w:szCs w:val="20"/>
              </w:rPr>
            </w:pPr>
            <w:r w:rsidRPr="0075239D">
              <w:rPr>
                <w:sz w:val="16"/>
                <w:szCs w:val="20"/>
              </w:rPr>
              <w:t>Azure</w:t>
            </w:r>
          </w:p>
          <w:p w14:paraId="734FC6C2" w14:textId="2E9CBAC8" w:rsidR="007A26AB" w:rsidRPr="0075239D" w:rsidRDefault="007A26AB" w:rsidP="007A26AB">
            <w:pPr>
              <w:pStyle w:val="ListParagraph"/>
              <w:numPr>
                <w:ilvl w:val="0"/>
                <w:numId w:val="4"/>
              </w:numPr>
              <w:rPr>
                <w:sz w:val="16"/>
                <w:szCs w:val="20"/>
              </w:rPr>
            </w:pPr>
            <w:r w:rsidRPr="0075239D">
              <w:rPr>
                <w:sz w:val="16"/>
                <w:szCs w:val="20"/>
              </w:rPr>
              <w:t>Alteryx</w:t>
            </w:r>
          </w:p>
          <w:p w14:paraId="18E6970C" w14:textId="509880F7" w:rsidR="00B86148" w:rsidRDefault="007A26AB" w:rsidP="00B86148">
            <w:pPr>
              <w:pStyle w:val="ListParagraph"/>
              <w:numPr>
                <w:ilvl w:val="0"/>
                <w:numId w:val="4"/>
              </w:numPr>
              <w:rPr>
                <w:sz w:val="16"/>
                <w:szCs w:val="20"/>
              </w:rPr>
            </w:pPr>
            <w:r w:rsidRPr="0075239D">
              <w:rPr>
                <w:sz w:val="16"/>
                <w:szCs w:val="20"/>
              </w:rPr>
              <w:t>UiPath</w:t>
            </w:r>
          </w:p>
          <w:p w14:paraId="126C474F" w14:textId="77777777" w:rsidR="004F2683" w:rsidRPr="004F2683" w:rsidRDefault="004F2683" w:rsidP="004F2683">
            <w:pPr>
              <w:rPr>
                <w:sz w:val="16"/>
                <w:szCs w:val="20"/>
              </w:rPr>
            </w:pPr>
          </w:p>
          <w:p w14:paraId="6360B60A" w14:textId="0F9C10D2" w:rsidR="00231866" w:rsidRPr="00CB0055" w:rsidRDefault="00231866" w:rsidP="00231866">
            <w:pPr>
              <w:pStyle w:val="Heading3"/>
            </w:pPr>
            <w:r>
              <w:t>Skills</w:t>
            </w:r>
          </w:p>
          <w:p w14:paraId="422AB259" w14:textId="278C2336" w:rsidR="00231866" w:rsidRPr="0075239D" w:rsidRDefault="00231866" w:rsidP="00231866">
            <w:pPr>
              <w:pStyle w:val="Heading4"/>
              <w:rPr>
                <w:bCs/>
              </w:rPr>
            </w:pPr>
            <w:r>
              <w:t>Interpersonal Skills</w:t>
            </w:r>
          </w:p>
          <w:p w14:paraId="7B08DC0A" w14:textId="31B61A01" w:rsidR="00231866" w:rsidRDefault="00231866" w:rsidP="00231866">
            <w:pPr>
              <w:rPr>
                <w:sz w:val="16"/>
                <w:szCs w:val="20"/>
              </w:rPr>
            </w:pPr>
            <w:r w:rsidRPr="00954286">
              <w:rPr>
                <w:sz w:val="16"/>
                <w:szCs w:val="20"/>
              </w:rPr>
              <w:t xml:space="preserve">As can be seen above </w:t>
            </w:r>
            <w:r>
              <w:rPr>
                <w:sz w:val="16"/>
                <w:szCs w:val="20"/>
              </w:rPr>
              <w:t xml:space="preserve">within my university projects and my work experience, I have been </w:t>
            </w:r>
            <w:r w:rsidR="00864942">
              <w:rPr>
                <w:sz w:val="16"/>
                <w:szCs w:val="20"/>
              </w:rPr>
              <w:t>a part</w:t>
            </w:r>
            <w:r>
              <w:rPr>
                <w:sz w:val="16"/>
                <w:szCs w:val="20"/>
              </w:rPr>
              <w:t xml:space="preserve"> of many team projects which has assisted me in developing my communications skills and my ability to work effectively in a team.</w:t>
            </w:r>
          </w:p>
          <w:p w14:paraId="7A8912C1" w14:textId="2C1F4F22" w:rsidR="004F2683" w:rsidRDefault="004F2683" w:rsidP="00231866">
            <w:pPr>
              <w:rPr>
                <w:sz w:val="16"/>
                <w:szCs w:val="20"/>
              </w:rPr>
            </w:pPr>
          </w:p>
          <w:p w14:paraId="076A5D01" w14:textId="1DC06CBD" w:rsidR="004F2683" w:rsidRDefault="004F2683" w:rsidP="00231866">
            <w:pPr>
              <w:rPr>
                <w:sz w:val="16"/>
                <w:szCs w:val="20"/>
              </w:rPr>
            </w:pPr>
          </w:p>
          <w:p w14:paraId="15284D89" w14:textId="6B5D7398" w:rsidR="004F2683" w:rsidRPr="00954286" w:rsidRDefault="004F2683" w:rsidP="00231866">
            <w:pPr>
              <w:rPr>
                <w:sz w:val="10"/>
                <w:szCs w:val="14"/>
              </w:rPr>
            </w:pPr>
          </w:p>
          <w:p w14:paraId="1DEE786D" w14:textId="7B288D5E" w:rsidR="00231866" w:rsidRPr="00954286" w:rsidRDefault="004F2683" w:rsidP="00231866">
            <w:pPr>
              <w:rPr>
                <w:sz w:val="12"/>
                <w:szCs w:val="16"/>
              </w:rPr>
            </w:pPr>
            <w:r>
              <w:rPr>
                <w:noProof/>
              </w:rPr>
              <w:drawing>
                <wp:anchor distT="0" distB="0" distL="114300" distR="114300" simplePos="0" relativeHeight="251666432" behindDoc="0" locked="0" layoutInCell="1" allowOverlap="1" wp14:anchorId="3A6BCB09" wp14:editId="3E4C5D86">
                  <wp:simplePos x="0" y="0"/>
                  <wp:positionH relativeFrom="column">
                    <wp:posOffset>2394585</wp:posOffset>
                  </wp:positionH>
                  <wp:positionV relativeFrom="paragraph">
                    <wp:posOffset>55733</wp:posOffset>
                  </wp:positionV>
                  <wp:extent cx="304800" cy="299085"/>
                  <wp:effectExtent l="0" t="0" r="0" b="5715"/>
                  <wp:wrapNone/>
                  <wp:docPr id="16"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4800" cy="299085"/>
                          </a:xfrm>
                          <a:prstGeom prst="rect">
                            <a:avLst/>
                          </a:prstGeom>
                        </pic:spPr>
                      </pic:pic>
                    </a:graphicData>
                  </a:graphic>
                  <wp14:sizeRelH relativeFrom="page">
                    <wp14:pctWidth>0</wp14:pctWidth>
                  </wp14:sizeRelH>
                  <wp14:sizeRelV relativeFrom="page">
                    <wp14:pctHeight>0</wp14:pctHeight>
                  </wp14:sizeRelV>
                </wp:anchor>
              </w:drawing>
            </w:r>
          </w:p>
          <w:p w14:paraId="608EACC3" w14:textId="059898A2" w:rsidR="00231866" w:rsidRPr="00954286" w:rsidRDefault="00231866" w:rsidP="00231866">
            <w:pPr>
              <w:pStyle w:val="Heading4"/>
              <w:rPr>
                <w:bCs/>
              </w:rPr>
            </w:pPr>
            <w:r>
              <w:t>Time Management</w:t>
            </w:r>
            <w:r w:rsidRPr="004D3011">
              <w:t xml:space="preserve"> </w:t>
            </w:r>
          </w:p>
          <w:p w14:paraId="5C869366" w14:textId="2637A9F1" w:rsidR="00231866" w:rsidRPr="00231866" w:rsidRDefault="00231866" w:rsidP="00231866">
            <w:pPr>
              <w:rPr>
                <w:sz w:val="16"/>
                <w:szCs w:val="20"/>
              </w:rPr>
            </w:pPr>
            <w:r w:rsidRPr="00231866">
              <w:rPr>
                <w:sz w:val="16"/>
                <w:szCs w:val="20"/>
              </w:rPr>
              <w:t xml:space="preserve">This skill is highlighted through my work experience as it demonstrates I can keep to deadlines given to me, by being organised. This skill is also proven by the fact that I managed to have a part-time job while attending school full-time. </w:t>
            </w:r>
          </w:p>
          <w:p w14:paraId="31D192BD" w14:textId="2A8E8DB3" w:rsidR="00231866" w:rsidRDefault="00231866" w:rsidP="00231866"/>
          <w:p w14:paraId="4FF7189A" w14:textId="6F63598D" w:rsidR="00231866" w:rsidRPr="00954286" w:rsidRDefault="00231866" w:rsidP="00231866">
            <w:pPr>
              <w:pStyle w:val="Heading4"/>
              <w:rPr>
                <w:bCs/>
              </w:rPr>
            </w:pPr>
            <w:r>
              <w:t>Willingness to Learn</w:t>
            </w:r>
          </w:p>
          <w:p w14:paraId="5454195D" w14:textId="77777777" w:rsidR="00F62F72" w:rsidRDefault="00F62F72" w:rsidP="00F62F72">
            <w:r w:rsidRPr="0075239D">
              <w:rPr>
                <w:sz w:val="16"/>
                <w:szCs w:val="20"/>
              </w:rPr>
              <w:t xml:space="preserve">Within my spare time I </w:t>
            </w:r>
            <w:r>
              <w:rPr>
                <w:sz w:val="16"/>
                <w:szCs w:val="20"/>
              </w:rPr>
              <w:t>read up on</w:t>
            </w:r>
            <w:r w:rsidRPr="0075239D">
              <w:rPr>
                <w:sz w:val="16"/>
                <w:szCs w:val="20"/>
              </w:rPr>
              <w:t xml:space="preserve"> new concepts and technologies which I do not cover in university such as machine learning and the Linux command line. I also delve deeper into the technologies in which I </w:t>
            </w:r>
            <w:r>
              <w:rPr>
                <w:sz w:val="16"/>
                <w:szCs w:val="20"/>
              </w:rPr>
              <w:t>study</w:t>
            </w:r>
            <w:r w:rsidRPr="0075239D">
              <w:rPr>
                <w:sz w:val="16"/>
                <w:szCs w:val="20"/>
              </w:rPr>
              <w:t xml:space="preserve"> in university such as looking into the security issues of web technologies and exploring the NumPy and Pandas libraries in python.</w:t>
            </w:r>
            <w:r w:rsidRPr="004D3011">
              <w:t xml:space="preserve">  </w:t>
            </w:r>
          </w:p>
          <w:p w14:paraId="15845071" w14:textId="24C12F20" w:rsidR="00B86148" w:rsidRPr="00CB0055" w:rsidRDefault="007A26AB" w:rsidP="00B86148">
            <w:pPr>
              <w:pStyle w:val="Heading3"/>
            </w:pPr>
            <w:r>
              <w:t>interests</w:t>
            </w:r>
            <w:r w:rsidR="00533A17">
              <w:t xml:space="preserve"> &amp; </w:t>
            </w:r>
            <w:sdt>
              <w:sdtPr>
                <w:id w:val="473561168"/>
                <w:placeholder>
                  <w:docPart w:val="CD8D79A466634C3A8D14DAC6AA4F2DCD"/>
                </w:placeholder>
                <w:temporary/>
                <w:showingPlcHdr/>
                <w15:appearance w15:val="hidden"/>
              </w:sdtPr>
              <w:sdtEndPr/>
              <w:sdtContent>
                <w:r w:rsidRPr="00CB0055">
                  <w:t>Hobbies</w:t>
                </w:r>
              </w:sdtContent>
            </w:sdt>
          </w:p>
          <w:p w14:paraId="2AC87FAB" w14:textId="38337DC6" w:rsidR="007A26AB" w:rsidRPr="00231866" w:rsidRDefault="007A26AB" w:rsidP="007A26AB">
            <w:pPr>
              <w:rPr>
                <w:b/>
                <w:bCs/>
              </w:rPr>
            </w:pPr>
            <w:r w:rsidRPr="00231866">
              <w:rPr>
                <w:b/>
                <w:bCs/>
              </w:rPr>
              <w:t>Running</w:t>
            </w:r>
          </w:p>
          <w:p w14:paraId="54767DC6" w14:textId="12ACB75F" w:rsidR="0059675B" w:rsidRDefault="00B42C13" w:rsidP="007A26AB">
            <w:pPr>
              <w:rPr>
                <w:sz w:val="16"/>
                <w:szCs w:val="20"/>
              </w:rPr>
            </w:pPr>
            <w:r>
              <w:rPr>
                <w:sz w:val="16"/>
                <w:szCs w:val="20"/>
              </w:rPr>
              <w:t xml:space="preserve">This hobby of mine demonstrates that I am determined </w:t>
            </w:r>
            <w:r w:rsidR="009A57B2">
              <w:rPr>
                <w:sz w:val="16"/>
                <w:szCs w:val="20"/>
              </w:rPr>
              <w:t>as I do not give up when tired, but I push on until the end of a task.</w:t>
            </w:r>
          </w:p>
          <w:p w14:paraId="07037B40" w14:textId="77777777" w:rsidR="004F2683" w:rsidRDefault="004F2683" w:rsidP="007A26AB">
            <w:pPr>
              <w:rPr>
                <w:sz w:val="16"/>
                <w:szCs w:val="20"/>
              </w:rPr>
            </w:pPr>
          </w:p>
          <w:p w14:paraId="675AAC2A" w14:textId="700E9D13" w:rsidR="007A26AB" w:rsidRPr="00231866" w:rsidRDefault="007A26AB" w:rsidP="007A26AB">
            <w:pPr>
              <w:rPr>
                <w:b/>
                <w:bCs/>
              </w:rPr>
            </w:pPr>
            <w:r w:rsidRPr="00231866">
              <w:rPr>
                <w:b/>
                <w:bCs/>
              </w:rPr>
              <w:t>Reading</w:t>
            </w:r>
          </w:p>
          <w:p w14:paraId="12DA1340" w14:textId="20B8B0A9" w:rsidR="0059675B" w:rsidRDefault="0059675B" w:rsidP="007A26AB">
            <w:pPr>
              <w:rPr>
                <w:sz w:val="16"/>
                <w:szCs w:val="20"/>
              </w:rPr>
            </w:pPr>
            <w:r>
              <w:rPr>
                <w:sz w:val="16"/>
                <w:szCs w:val="20"/>
              </w:rPr>
              <w:t xml:space="preserve">I enjoy reading as it allows me to broaden my horizons and expand my knowledge within the </w:t>
            </w:r>
            <w:r w:rsidR="00ED2EFF">
              <w:rPr>
                <w:sz w:val="16"/>
                <w:szCs w:val="20"/>
              </w:rPr>
              <w:t>tech</w:t>
            </w:r>
            <w:r>
              <w:rPr>
                <w:sz w:val="16"/>
                <w:szCs w:val="20"/>
              </w:rPr>
              <w:t xml:space="preserve"> industry. </w:t>
            </w:r>
          </w:p>
          <w:p w14:paraId="1AF318CB" w14:textId="12D6A8FC" w:rsidR="004F2683" w:rsidRDefault="004F2683" w:rsidP="007A26AB">
            <w:pPr>
              <w:rPr>
                <w:sz w:val="16"/>
                <w:szCs w:val="20"/>
              </w:rPr>
            </w:pPr>
          </w:p>
          <w:p w14:paraId="43A90934" w14:textId="04689C0B" w:rsidR="007A26AB" w:rsidRPr="00231866" w:rsidRDefault="007A26AB" w:rsidP="007A26AB">
            <w:pPr>
              <w:rPr>
                <w:b/>
                <w:bCs/>
              </w:rPr>
            </w:pPr>
            <w:r w:rsidRPr="00231866">
              <w:rPr>
                <w:b/>
                <w:bCs/>
              </w:rPr>
              <w:t>Programming</w:t>
            </w:r>
          </w:p>
          <w:p w14:paraId="61385098" w14:textId="5EA3BB3B" w:rsidR="007A26AB" w:rsidRPr="0059675B" w:rsidRDefault="0059675B" w:rsidP="007A26AB">
            <w:pPr>
              <w:rPr>
                <w:sz w:val="16"/>
                <w:szCs w:val="20"/>
              </w:rPr>
            </w:pPr>
            <w:r>
              <w:rPr>
                <w:sz w:val="16"/>
                <w:szCs w:val="20"/>
              </w:rPr>
              <w:t xml:space="preserve">My interest in programming is one of the reasons why I decided to pursue a career in software development. </w:t>
            </w:r>
            <w:r w:rsidR="00ED2EFF">
              <w:rPr>
                <w:sz w:val="16"/>
                <w:szCs w:val="20"/>
              </w:rPr>
              <w:t>The main aspect of programming which I enjoy is the many ways a problem can be solved.</w:t>
            </w:r>
          </w:p>
          <w:p w14:paraId="466DEB33" w14:textId="139E457D" w:rsidR="007A26AB" w:rsidRPr="00CB0055" w:rsidRDefault="007A26AB" w:rsidP="007A26AB">
            <w:pPr>
              <w:pStyle w:val="Heading3"/>
            </w:pPr>
            <w:r>
              <w:rPr>
                <w:noProof/>
              </w:rPr>
              <w:drawing>
                <wp:anchor distT="0" distB="0" distL="114300" distR="114300" simplePos="0" relativeHeight="251680768" behindDoc="0" locked="0" layoutInCell="1" allowOverlap="1" wp14:anchorId="1BE191EC" wp14:editId="053A48F7">
                  <wp:simplePos x="0" y="0"/>
                  <wp:positionH relativeFrom="column">
                    <wp:posOffset>-31834</wp:posOffset>
                  </wp:positionH>
                  <wp:positionV relativeFrom="paragraph">
                    <wp:posOffset>408108</wp:posOffset>
                  </wp:positionV>
                  <wp:extent cx="98315" cy="132593"/>
                  <wp:effectExtent l="0" t="0" r="0" b="1270"/>
                  <wp:wrapNone/>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b="15150"/>
                          <a:stretch/>
                        </pic:blipFill>
                        <pic:spPr bwMode="auto">
                          <a:xfrm>
                            <a:off x="0" y="0"/>
                            <a:ext cx="98315" cy="1325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Awards and </w:t>
            </w:r>
            <w:r w:rsidR="00F62F72" w:rsidRPr="00F62F72">
              <w:t>QUALIFICATIONS</w:t>
            </w:r>
          </w:p>
          <w:p w14:paraId="01E4E503" w14:textId="1B79DC74" w:rsidR="007A26AB" w:rsidRPr="00FB0537" w:rsidRDefault="007A26AB" w:rsidP="007A26AB">
            <w:pPr>
              <w:rPr>
                <w:sz w:val="16"/>
                <w:szCs w:val="20"/>
              </w:rPr>
            </w:pPr>
            <w:r>
              <w:rPr>
                <w:noProof/>
              </w:rPr>
              <w:drawing>
                <wp:anchor distT="0" distB="0" distL="114300" distR="114300" simplePos="0" relativeHeight="251679744" behindDoc="0" locked="0" layoutInCell="1" allowOverlap="1" wp14:anchorId="3A27848E" wp14:editId="14FD4994">
                  <wp:simplePos x="0" y="0"/>
                  <wp:positionH relativeFrom="column">
                    <wp:posOffset>-64241</wp:posOffset>
                  </wp:positionH>
                  <wp:positionV relativeFrom="paragraph">
                    <wp:posOffset>127635</wp:posOffset>
                  </wp:positionV>
                  <wp:extent cx="162913" cy="159839"/>
                  <wp:effectExtent l="0" t="0" r="8890" b="0"/>
                  <wp:wrapNone/>
                  <wp:docPr id="27" name="Picture 2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2913" cy="159839"/>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FB0537">
              <w:rPr>
                <w:sz w:val="16"/>
                <w:szCs w:val="20"/>
              </w:rPr>
              <w:t>Bronze Duke of Edinburgh Award</w:t>
            </w:r>
          </w:p>
          <w:p w14:paraId="453263A1" w14:textId="09A17189" w:rsidR="007A26AB" w:rsidRPr="00FB0537" w:rsidRDefault="007A26AB" w:rsidP="007A26AB">
            <w:pPr>
              <w:rPr>
                <w:sz w:val="16"/>
                <w:szCs w:val="20"/>
              </w:rPr>
            </w:pPr>
            <w:r w:rsidRPr="00FB0537">
              <w:rPr>
                <w:sz w:val="16"/>
                <w:szCs w:val="20"/>
              </w:rPr>
              <w:t xml:space="preserve">    PwC Digital Acumen Badge</w:t>
            </w:r>
          </w:p>
          <w:p w14:paraId="3924F287" w14:textId="400E87BC" w:rsidR="007A26AB" w:rsidRPr="00FB0537" w:rsidRDefault="007A26AB" w:rsidP="007A26AB">
            <w:pPr>
              <w:rPr>
                <w:sz w:val="16"/>
                <w:szCs w:val="20"/>
              </w:rPr>
            </w:pPr>
            <w:r w:rsidRPr="00FB0537">
              <w:rPr>
                <w:noProof/>
                <w:sz w:val="16"/>
                <w:szCs w:val="20"/>
              </w:rPr>
              <w:drawing>
                <wp:anchor distT="0" distB="0" distL="114300" distR="114300" simplePos="0" relativeHeight="251681792" behindDoc="0" locked="0" layoutInCell="1" allowOverlap="1" wp14:anchorId="594E237C" wp14:editId="25B4266A">
                  <wp:simplePos x="0" y="0"/>
                  <wp:positionH relativeFrom="column">
                    <wp:posOffset>-38645</wp:posOffset>
                  </wp:positionH>
                  <wp:positionV relativeFrom="paragraph">
                    <wp:posOffset>24130</wp:posOffset>
                  </wp:positionV>
                  <wp:extent cx="116840" cy="1168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6840" cy="116840"/>
                          </a:xfrm>
                          <a:prstGeom prst="rect">
                            <a:avLst/>
                          </a:prstGeom>
                          <a:noFill/>
                        </pic:spPr>
                      </pic:pic>
                    </a:graphicData>
                  </a:graphic>
                  <wp14:sizeRelH relativeFrom="page">
                    <wp14:pctWidth>0</wp14:pctWidth>
                  </wp14:sizeRelH>
                  <wp14:sizeRelV relativeFrom="page">
                    <wp14:pctHeight>0</wp14:pctHeight>
                  </wp14:sizeRelV>
                </wp:anchor>
              </w:drawing>
            </w:r>
            <w:r w:rsidRPr="00FB0537">
              <w:rPr>
                <w:sz w:val="16"/>
                <w:szCs w:val="20"/>
              </w:rPr>
              <w:t xml:space="preserve">    Alteryx Designer Core</w:t>
            </w:r>
          </w:p>
          <w:p w14:paraId="59790A1F" w14:textId="77777777" w:rsidR="007A26AB" w:rsidRPr="00FB0537" w:rsidRDefault="007A26AB" w:rsidP="007A26AB">
            <w:pPr>
              <w:rPr>
                <w:sz w:val="16"/>
                <w:szCs w:val="20"/>
              </w:rPr>
            </w:pPr>
            <w:r w:rsidRPr="00FB0537">
              <w:rPr>
                <w:noProof/>
                <w:sz w:val="16"/>
                <w:szCs w:val="20"/>
              </w:rPr>
              <w:drawing>
                <wp:anchor distT="0" distB="0" distL="114300" distR="114300" simplePos="0" relativeHeight="251682816" behindDoc="0" locked="0" layoutInCell="1" allowOverlap="1" wp14:anchorId="0B32663C" wp14:editId="2788C857">
                  <wp:simplePos x="0" y="0"/>
                  <wp:positionH relativeFrom="column">
                    <wp:posOffset>-70882</wp:posOffset>
                  </wp:positionH>
                  <wp:positionV relativeFrom="paragraph">
                    <wp:posOffset>32385</wp:posOffset>
                  </wp:positionV>
                  <wp:extent cx="175957" cy="97674"/>
                  <wp:effectExtent l="0" t="0" r="0" b="0"/>
                  <wp:wrapNone/>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5957" cy="97674"/>
                          </a:xfrm>
                          <a:prstGeom prst="rect">
                            <a:avLst/>
                          </a:prstGeom>
                        </pic:spPr>
                      </pic:pic>
                    </a:graphicData>
                  </a:graphic>
                  <wp14:sizeRelH relativeFrom="page">
                    <wp14:pctWidth>0</wp14:pctWidth>
                  </wp14:sizeRelH>
                  <wp14:sizeRelV relativeFrom="page">
                    <wp14:pctHeight>0</wp14:pctHeight>
                  </wp14:sizeRelV>
                </wp:anchor>
              </w:drawing>
            </w:r>
            <w:r w:rsidRPr="00FB0537">
              <w:rPr>
                <w:sz w:val="16"/>
                <w:szCs w:val="20"/>
              </w:rPr>
              <w:t xml:space="preserve">    Understanding Business, Language</w:t>
            </w:r>
          </w:p>
          <w:p w14:paraId="03C040A7" w14:textId="77777777" w:rsidR="00533A17" w:rsidRDefault="007A26AB" w:rsidP="00533A17">
            <w:pPr>
              <w:rPr>
                <w:sz w:val="16"/>
                <w:szCs w:val="20"/>
              </w:rPr>
            </w:pPr>
            <w:r w:rsidRPr="00FB0537">
              <w:rPr>
                <w:sz w:val="16"/>
                <w:szCs w:val="20"/>
              </w:rPr>
              <w:t xml:space="preserve">    and Tourism (Level 2)</w:t>
            </w:r>
          </w:p>
          <w:p w14:paraId="3E23CCA6" w14:textId="2512EE24" w:rsidR="004F2683" w:rsidRPr="00231866" w:rsidRDefault="004F2683" w:rsidP="00533A17">
            <w:pPr>
              <w:rPr>
                <w:sz w:val="16"/>
                <w:szCs w:val="20"/>
              </w:rPr>
            </w:pPr>
            <w:r>
              <w:rPr>
                <w:sz w:val="16"/>
                <w:szCs w:val="20"/>
              </w:rPr>
              <w:t xml:space="preserve">    </w:t>
            </w:r>
          </w:p>
        </w:tc>
        <w:tc>
          <w:tcPr>
            <w:tcW w:w="720" w:type="dxa"/>
          </w:tcPr>
          <w:p w14:paraId="7E6ED52B" w14:textId="293DC44D" w:rsidR="00B86148" w:rsidRDefault="00012E34" w:rsidP="00B86148">
            <w:pPr>
              <w:tabs>
                <w:tab w:val="left" w:pos="990"/>
              </w:tabs>
            </w:pPr>
            <w:r>
              <w:rPr>
                <w:noProof/>
              </w:rPr>
              <w:lastRenderedPageBreak/>
              <w:drawing>
                <wp:anchor distT="0" distB="0" distL="114300" distR="114300" simplePos="0" relativeHeight="251667456" behindDoc="0" locked="0" layoutInCell="1" allowOverlap="1" wp14:anchorId="069A94E8" wp14:editId="1788CF3A">
                  <wp:simplePos x="0" y="0"/>
                  <wp:positionH relativeFrom="column">
                    <wp:posOffset>103505</wp:posOffset>
                  </wp:positionH>
                  <wp:positionV relativeFrom="paragraph">
                    <wp:posOffset>4987339</wp:posOffset>
                  </wp:positionV>
                  <wp:extent cx="317500" cy="182880"/>
                  <wp:effectExtent l="0" t="0" r="635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500" cy="1828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4E7CAF59" wp14:editId="1327181E">
                  <wp:simplePos x="0" y="0"/>
                  <wp:positionH relativeFrom="column">
                    <wp:posOffset>109855</wp:posOffset>
                  </wp:positionH>
                  <wp:positionV relativeFrom="paragraph">
                    <wp:posOffset>5668059</wp:posOffset>
                  </wp:positionV>
                  <wp:extent cx="304800" cy="1752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175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6798567A" wp14:editId="53C28360">
                  <wp:simplePos x="0" y="0"/>
                  <wp:positionH relativeFrom="column">
                    <wp:posOffset>107950</wp:posOffset>
                  </wp:positionH>
                  <wp:positionV relativeFrom="paragraph">
                    <wp:posOffset>7773084</wp:posOffset>
                  </wp:positionV>
                  <wp:extent cx="304800" cy="17526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175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7A6D811E" wp14:editId="41A07904">
                  <wp:simplePos x="0" y="0"/>
                  <wp:positionH relativeFrom="column">
                    <wp:posOffset>174625</wp:posOffset>
                  </wp:positionH>
                  <wp:positionV relativeFrom="paragraph">
                    <wp:posOffset>6628814</wp:posOffset>
                  </wp:positionV>
                  <wp:extent cx="194310" cy="1943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310" cy="194310"/>
                          </a:xfrm>
                          <a:prstGeom prst="rect">
                            <a:avLst/>
                          </a:prstGeom>
                          <a:noFill/>
                        </pic:spPr>
                      </pic:pic>
                    </a:graphicData>
                  </a:graphic>
                  <wp14:sizeRelH relativeFrom="page">
                    <wp14:pctWidth>0</wp14:pctWidth>
                  </wp14:sizeRelH>
                  <wp14:sizeRelV relativeFrom="page">
                    <wp14:pctHeight>0</wp14:pctHeight>
                  </wp14:sizeRelV>
                </wp:anchor>
              </w:drawing>
            </w:r>
            <w:r w:rsidR="00CC77E1">
              <w:rPr>
                <w:noProof/>
              </w:rPr>
              <w:drawing>
                <wp:anchor distT="0" distB="0" distL="114300" distR="114300" simplePos="0" relativeHeight="251670528" behindDoc="0" locked="0" layoutInCell="1" allowOverlap="1" wp14:anchorId="2F941E3A" wp14:editId="6A29EB7B">
                  <wp:simplePos x="0" y="0"/>
                  <wp:positionH relativeFrom="column">
                    <wp:posOffset>175424</wp:posOffset>
                  </wp:positionH>
                  <wp:positionV relativeFrom="paragraph">
                    <wp:posOffset>1819111</wp:posOffset>
                  </wp:positionV>
                  <wp:extent cx="194649" cy="19464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649" cy="194649"/>
                          </a:xfrm>
                          <a:prstGeom prst="rect">
                            <a:avLst/>
                          </a:prstGeom>
                          <a:noFill/>
                        </pic:spPr>
                      </pic:pic>
                    </a:graphicData>
                  </a:graphic>
                  <wp14:sizeRelH relativeFrom="page">
                    <wp14:pctWidth>0</wp14:pctWidth>
                  </wp14:sizeRelH>
                  <wp14:sizeRelV relativeFrom="page">
                    <wp14:pctHeight>0</wp14:pctHeight>
                  </wp14:sizeRelV>
                </wp:anchor>
              </w:drawing>
            </w:r>
          </w:p>
        </w:tc>
        <w:tc>
          <w:tcPr>
            <w:tcW w:w="6470" w:type="dxa"/>
          </w:tcPr>
          <w:p w14:paraId="0827C04B" w14:textId="77777777" w:rsidR="00785BBE" w:rsidRPr="00785BBE" w:rsidRDefault="00B86148" w:rsidP="00B86148">
            <w:pPr>
              <w:pStyle w:val="Title"/>
              <w:rPr>
                <w:sz w:val="66"/>
                <w:szCs w:val="66"/>
              </w:rPr>
            </w:pPr>
            <w:r w:rsidRPr="00785BBE">
              <w:rPr>
                <w:sz w:val="66"/>
                <w:szCs w:val="66"/>
              </w:rPr>
              <w:t xml:space="preserve">Adam </w:t>
            </w:r>
          </w:p>
          <w:p w14:paraId="7F837D98" w14:textId="615800E8" w:rsidR="00B86148" w:rsidRPr="00785BBE" w:rsidRDefault="00B86148" w:rsidP="00B86148">
            <w:pPr>
              <w:pStyle w:val="Title"/>
              <w:rPr>
                <w:sz w:val="66"/>
                <w:szCs w:val="66"/>
              </w:rPr>
            </w:pPr>
            <w:r w:rsidRPr="00785BBE">
              <w:rPr>
                <w:sz w:val="66"/>
                <w:szCs w:val="66"/>
              </w:rPr>
              <w:t>logan</w:t>
            </w:r>
          </w:p>
          <w:p w14:paraId="3355D970" w14:textId="7EB37BE0" w:rsidR="00B86148" w:rsidRDefault="000A46FD" w:rsidP="00B86148">
            <w:pPr>
              <w:pStyle w:val="Heading2"/>
            </w:pPr>
            <w:r>
              <w:t>Software engineer</w:t>
            </w:r>
          </w:p>
          <w:sdt>
            <w:sdtPr>
              <w:id w:val="1049110328"/>
              <w:placeholder>
                <w:docPart w:val="0A1CFB7F39764A2AABDF5E3F17DB8935"/>
              </w:placeholder>
              <w:temporary/>
              <w:showingPlcHdr/>
              <w15:appearance w15:val="hidden"/>
            </w:sdtPr>
            <w:sdtEndPr/>
            <w:sdtContent>
              <w:p w14:paraId="7CF4BCCB" w14:textId="0E9F8DBC" w:rsidR="00B86148" w:rsidRDefault="00B86148" w:rsidP="00B86148">
                <w:pPr>
                  <w:pStyle w:val="Heading2"/>
                </w:pPr>
                <w:r w:rsidRPr="00036450">
                  <w:t>EDUCATION</w:t>
                </w:r>
              </w:p>
            </w:sdtContent>
          </w:sdt>
          <w:p w14:paraId="53FBA06C" w14:textId="40D20FF2" w:rsidR="00B86148" w:rsidRPr="00D02E9D" w:rsidRDefault="00D02E9D" w:rsidP="00B86148">
            <w:pPr>
              <w:pStyle w:val="Heading4"/>
            </w:pPr>
            <w:r w:rsidRPr="00D02E9D">
              <w:rPr>
                <w:sz w:val="20"/>
                <w:szCs w:val="24"/>
              </w:rPr>
              <w:t>Software Engineering with Digital Technology Partnership</w:t>
            </w:r>
          </w:p>
          <w:p w14:paraId="39153AC3" w14:textId="025CB440" w:rsidR="007F2BFC" w:rsidRPr="00D02E9D" w:rsidRDefault="00D02E9D" w:rsidP="007F2BFC">
            <w:pPr>
              <w:pStyle w:val="Heading4"/>
              <w:rPr>
                <w:sz w:val="16"/>
                <w:szCs w:val="20"/>
              </w:rPr>
            </w:pPr>
            <w:r w:rsidRPr="00D02E9D">
              <w:t>Queens University Belfast</w:t>
            </w:r>
          </w:p>
          <w:p w14:paraId="77461FA1" w14:textId="3C84FB74" w:rsidR="00B86148" w:rsidRDefault="00B86148" w:rsidP="00B86148">
            <w:pPr>
              <w:pStyle w:val="Date"/>
            </w:pPr>
            <w:r>
              <w:t>2020</w:t>
            </w:r>
            <w:r w:rsidRPr="00B359E4">
              <w:t xml:space="preserve"> </w:t>
            </w:r>
            <w:r w:rsidR="007F2BFC">
              <w:t>–</w:t>
            </w:r>
            <w:r w:rsidRPr="00B359E4">
              <w:t xml:space="preserve"> </w:t>
            </w:r>
            <w:r>
              <w:t>2024</w:t>
            </w:r>
          </w:p>
          <w:tbl>
            <w:tblPr>
              <w:tblStyle w:val="TableGrid"/>
              <w:tblW w:w="63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83"/>
              <w:gridCol w:w="850"/>
              <w:gridCol w:w="2268"/>
              <w:gridCol w:w="1134"/>
            </w:tblGrid>
            <w:tr w:rsidR="00012E34" w:rsidRPr="00E44638" w14:paraId="466CD87E" w14:textId="77777777" w:rsidTr="0062072C">
              <w:tc>
                <w:tcPr>
                  <w:tcW w:w="2933" w:type="dxa"/>
                  <w:gridSpan w:val="2"/>
                </w:tcPr>
                <w:p w14:paraId="52EDE02B" w14:textId="77777777" w:rsidR="00012E34" w:rsidRPr="00E44638" w:rsidRDefault="00012E34" w:rsidP="00012E34">
                  <w:pPr>
                    <w:rPr>
                      <w:sz w:val="16"/>
                      <w:szCs w:val="20"/>
                    </w:rPr>
                  </w:pPr>
                  <w:r w:rsidRPr="00E44638">
                    <w:rPr>
                      <w:sz w:val="16"/>
                      <w:szCs w:val="20"/>
                    </w:rPr>
                    <w:t>Level 1</w:t>
                  </w:r>
                </w:p>
                <w:p w14:paraId="0ABDAA1D" w14:textId="77777777" w:rsidR="00012E34" w:rsidRPr="00E44638" w:rsidRDefault="00012E34" w:rsidP="00012E34">
                  <w:pPr>
                    <w:rPr>
                      <w:sz w:val="16"/>
                      <w:szCs w:val="20"/>
                    </w:rPr>
                  </w:pPr>
                </w:p>
              </w:tc>
              <w:tc>
                <w:tcPr>
                  <w:tcW w:w="3402" w:type="dxa"/>
                  <w:gridSpan w:val="2"/>
                </w:tcPr>
                <w:p w14:paraId="2933E1DE" w14:textId="77777777" w:rsidR="00012E34" w:rsidRPr="00E44638" w:rsidRDefault="00012E34" w:rsidP="00012E34">
                  <w:pPr>
                    <w:rPr>
                      <w:sz w:val="16"/>
                      <w:szCs w:val="20"/>
                    </w:rPr>
                  </w:pPr>
                  <w:r w:rsidRPr="00E44638">
                    <w:rPr>
                      <w:sz w:val="16"/>
                      <w:szCs w:val="20"/>
                    </w:rPr>
                    <w:t>Level 2</w:t>
                  </w:r>
                </w:p>
              </w:tc>
            </w:tr>
            <w:tr w:rsidR="00012E34" w:rsidRPr="00E44638" w14:paraId="45193508" w14:textId="77777777" w:rsidTr="0062072C">
              <w:trPr>
                <w:trHeight w:val="750"/>
              </w:trPr>
              <w:tc>
                <w:tcPr>
                  <w:tcW w:w="2083" w:type="dxa"/>
                </w:tcPr>
                <w:p w14:paraId="58BA2141" w14:textId="77777777" w:rsidR="00012E34" w:rsidRPr="00E44638" w:rsidRDefault="00012E34" w:rsidP="00012E34">
                  <w:pPr>
                    <w:rPr>
                      <w:sz w:val="16"/>
                      <w:szCs w:val="20"/>
                    </w:rPr>
                  </w:pPr>
                  <w:r w:rsidRPr="00E44638">
                    <w:rPr>
                      <w:sz w:val="16"/>
                      <w:szCs w:val="20"/>
                    </w:rPr>
                    <w:t>Architecture and Networks</w:t>
                  </w:r>
                </w:p>
                <w:p w14:paraId="779A9F64" w14:textId="77777777" w:rsidR="00012E34" w:rsidRPr="00E44638" w:rsidRDefault="00012E34" w:rsidP="00012E34">
                  <w:pPr>
                    <w:rPr>
                      <w:sz w:val="16"/>
                      <w:szCs w:val="20"/>
                    </w:rPr>
                  </w:pPr>
                </w:p>
              </w:tc>
              <w:tc>
                <w:tcPr>
                  <w:tcW w:w="850" w:type="dxa"/>
                </w:tcPr>
                <w:p w14:paraId="01E1A4EF" w14:textId="77777777" w:rsidR="00012E34" w:rsidRPr="00E44638" w:rsidRDefault="00012E34" w:rsidP="00012E34">
                  <w:pPr>
                    <w:jc w:val="center"/>
                    <w:rPr>
                      <w:sz w:val="16"/>
                      <w:szCs w:val="20"/>
                    </w:rPr>
                  </w:pPr>
                  <w:r w:rsidRPr="00E44638">
                    <w:rPr>
                      <w:sz w:val="16"/>
                      <w:szCs w:val="20"/>
                    </w:rPr>
                    <w:t>83</w:t>
                  </w:r>
                </w:p>
              </w:tc>
              <w:tc>
                <w:tcPr>
                  <w:tcW w:w="2268" w:type="dxa"/>
                </w:tcPr>
                <w:p w14:paraId="488123FD" w14:textId="77777777" w:rsidR="00012E34" w:rsidRPr="00E44638" w:rsidRDefault="00012E34" w:rsidP="00012E34">
                  <w:pPr>
                    <w:rPr>
                      <w:sz w:val="16"/>
                      <w:szCs w:val="20"/>
                    </w:rPr>
                  </w:pPr>
                  <w:r w:rsidRPr="00E44638">
                    <w:rPr>
                      <w:sz w:val="16"/>
                      <w:szCs w:val="20"/>
                    </w:rPr>
                    <w:t>Professional &amp; Transfer Skills</w:t>
                  </w:r>
                </w:p>
              </w:tc>
              <w:tc>
                <w:tcPr>
                  <w:tcW w:w="1134" w:type="dxa"/>
                </w:tcPr>
                <w:p w14:paraId="1D4E7F79" w14:textId="10F1D522" w:rsidR="00012E34" w:rsidRDefault="00012E34" w:rsidP="00012E34">
                  <w:pPr>
                    <w:jc w:val="center"/>
                    <w:rPr>
                      <w:sz w:val="16"/>
                      <w:szCs w:val="20"/>
                    </w:rPr>
                  </w:pPr>
                  <w:r>
                    <w:rPr>
                      <w:sz w:val="16"/>
                      <w:szCs w:val="20"/>
                    </w:rPr>
                    <w:t>86</w:t>
                  </w:r>
                </w:p>
                <w:p w14:paraId="677D1846" w14:textId="77777777" w:rsidR="00012E34" w:rsidRPr="00E44638" w:rsidRDefault="00012E34" w:rsidP="00012E34">
                  <w:pPr>
                    <w:jc w:val="center"/>
                    <w:rPr>
                      <w:sz w:val="16"/>
                      <w:szCs w:val="20"/>
                    </w:rPr>
                  </w:pPr>
                </w:p>
              </w:tc>
            </w:tr>
            <w:tr w:rsidR="00012E34" w:rsidRPr="00E44638" w14:paraId="1A48C67E" w14:textId="77777777" w:rsidTr="0062072C">
              <w:trPr>
                <w:trHeight w:val="496"/>
              </w:trPr>
              <w:tc>
                <w:tcPr>
                  <w:tcW w:w="2083" w:type="dxa"/>
                </w:tcPr>
                <w:p w14:paraId="73145A8E" w14:textId="77777777" w:rsidR="00012E34" w:rsidRPr="00E44638" w:rsidRDefault="00012E34" w:rsidP="00012E34">
                  <w:pPr>
                    <w:rPr>
                      <w:sz w:val="16"/>
                      <w:szCs w:val="20"/>
                    </w:rPr>
                  </w:pPr>
                  <w:r w:rsidRPr="00E44638">
                    <w:rPr>
                      <w:sz w:val="16"/>
                      <w:szCs w:val="20"/>
                    </w:rPr>
                    <w:t>Databases</w:t>
                  </w:r>
                </w:p>
              </w:tc>
              <w:tc>
                <w:tcPr>
                  <w:tcW w:w="850" w:type="dxa"/>
                </w:tcPr>
                <w:p w14:paraId="6EE2F3F1" w14:textId="77777777" w:rsidR="00012E34" w:rsidRPr="00E44638" w:rsidRDefault="00012E34" w:rsidP="00012E34">
                  <w:pPr>
                    <w:jc w:val="center"/>
                    <w:rPr>
                      <w:sz w:val="16"/>
                      <w:szCs w:val="20"/>
                    </w:rPr>
                  </w:pPr>
                  <w:r w:rsidRPr="00E44638">
                    <w:rPr>
                      <w:sz w:val="16"/>
                      <w:szCs w:val="20"/>
                    </w:rPr>
                    <w:t>85</w:t>
                  </w:r>
                </w:p>
              </w:tc>
              <w:tc>
                <w:tcPr>
                  <w:tcW w:w="2268" w:type="dxa"/>
                </w:tcPr>
                <w:p w14:paraId="13B55638" w14:textId="7F69B072" w:rsidR="00012E34" w:rsidRPr="00E44638" w:rsidRDefault="00012E34" w:rsidP="00012E34">
                  <w:pPr>
                    <w:rPr>
                      <w:sz w:val="16"/>
                      <w:szCs w:val="20"/>
                    </w:rPr>
                  </w:pPr>
                  <w:r w:rsidRPr="00E44638">
                    <w:rPr>
                      <w:sz w:val="16"/>
                      <w:szCs w:val="20"/>
                    </w:rPr>
                    <w:t>Data Structures and Algorithms</w:t>
                  </w:r>
                </w:p>
              </w:tc>
              <w:tc>
                <w:tcPr>
                  <w:tcW w:w="1134" w:type="dxa"/>
                </w:tcPr>
                <w:p w14:paraId="0569D36D" w14:textId="142B3F6B" w:rsidR="00012E34" w:rsidRDefault="00012E34" w:rsidP="00012E34">
                  <w:pPr>
                    <w:jc w:val="center"/>
                    <w:rPr>
                      <w:sz w:val="16"/>
                      <w:szCs w:val="20"/>
                    </w:rPr>
                  </w:pPr>
                  <w:r>
                    <w:rPr>
                      <w:sz w:val="16"/>
                      <w:szCs w:val="20"/>
                    </w:rPr>
                    <w:t>82</w:t>
                  </w:r>
                </w:p>
                <w:p w14:paraId="2EB96AF3" w14:textId="0AA8B664" w:rsidR="00012E34" w:rsidRPr="00E44638" w:rsidRDefault="00012E34" w:rsidP="00012E34">
                  <w:pPr>
                    <w:jc w:val="center"/>
                    <w:rPr>
                      <w:sz w:val="16"/>
                      <w:szCs w:val="20"/>
                    </w:rPr>
                  </w:pPr>
                </w:p>
              </w:tc>
            </w:tr>
            <w:tr w:rsidR="00012E34" w:rsidRPr="00E44638" w14:paraId="3747A3E8" w14:textId="77777777" w:rsidTr="0062072C">
              <w:tc>
                <w:tcPr>
                  <w:tcW w:w="2083" w:type="dxa"/>
                </w:tcPr>
                <w:p w14:paraId="74F39DEC" w14:textId="77777777" w:rsidR="00012E34" w:rsidRPr="00E44638" w:rsidRDefault="00012E34" w:rsidP="00012E34">
                  <w:pPr>
                    <w:rPr>
                      <w:sz w:val="16"/>
                      <w:szCs w:val="20"/>
                    </w:rPr>
                  </w:pPr>
                </w:p>
                <w:p w14:paraId="40FE51E2" w14:textId="77777777" w:rsidR="00012E34" w:rsidRPr="00E44638" w:rsidRDefault="00012E34" w:rsidP="00012E34">
                  <w:pPr>
                    <w:rPr>
                      <w:sz w:val="16"/>
                      <w:szCs w:val="20"/>
                    </w:rPr>
                  </w:pPr>
                  <w:r w:rsidRPr="00E44638">
                    <w:rPr>
                      <w:sz w:val="16"/>
                      <w:szCs w:val="20"/>
                    </w:rPr>
                    <w:t>Fundamentals of Maths for Computing</w:t>
                  </w:r>
                </w:p>
                <w:p w14:paraId="77981B59" w14:textId="77777777" w:rsidR="00012E34" w:rsidRPr="00E44638" w:rsidRDefault="00012E34" w:rsidP="00012E34">
                  <w:pPr>
                    <w:rPr>
                      <w:sz w:val="16"/>
                      <w:szCs w:val="20"/>
                    </w:rPr>
                  </w:pPr>
                </w:p>
              </w:tc>
              <w:tc>
                <w:tcPr>
                  <w:tcW w:w="850" w:type="dxa"/>
                </w:tcPr>
                <w:p w14:paraId="215E13C7" w14:textId="77777777" w:rsidR="00012E34" w:rsidRPr="00E44638" w:rsidRDefault="00012E34" w:rsidP="00012E34">
                  <w:pPr>
                    <w:jc w:val="center"/>
                    <w:rPr>
                      <w:sz w:val="16"/>
                      <w:szCs w:val="20"/>
                    </w:rPr>
                  </w:pPr>
                </w:p>
                <w:p w14:paraId="3129893E" w14:textId="77777777" w:rsidR="00012E34" w:rsidRPr="00E44638" w:rsidRDefault="00012E34" w:rsidP="00012E34">
                  <w:pPr>
                    <w:jc w:val="center"/>
                    <w:rPr>
                      <w:sz w:val="16"/>
                      <w:szCs w:val="20"/>
                    </w:rPr>
                  </w:pPr>
                </w:p>
                <w:p w14:paraId="2182E219" w14:textId="77777777" w:rsidR="00012E34" w:rsidRPr="00E44638" w:rsidRDefault="00012E34" w:rsidP="00012E34">
                  <w:pPr>
                    <w:jc w:val="center"/>
                    <w:rPr>
                      <w:sz w:val="16"/>
                      <w:szCs w:val="20"/>
                    </w:rPr>
                  </w:pPr>
                  <w:r w:rsidRPr="00E44638">
                    <w:rPr>
                      <w:sz w:val="16"/>
                      <w:szCs w:val="20"/>
                    </w:rPr>
                    <w:t>91</w:t>
                  </w:r>
                </w:p>
              </w:tc>
              <w:tc>
                <w:tcPr>
                  <w:tcW w:w="2268" w:type="dxa"/>
                </w:tcPr>
                <w:p w14:paraId="709C507F" w14:textId="3CC1C1AC" w:rsidR="00012E34" w:rsidRPr="00E44638" w:rsidRDefault="00012E34" w:rsidP="00012E34">
                  <w:pPr>
                    <w:rPr>
                      <w:sz w:val="16"/>
                      <w:szCs w:val="20"/>
                    </w:rPr>
                  </w:pPr>
                </w:p>
              </w:tc>
              <w:tc>
                <w:tcPr>
                  <w:tcW w:w="1134" w:type="dxa"/>
                </w:tcPr>
                <w:p w14:paraId="37C90EC0" w14:textId="4103758F" w:rsidR="00012E34" w:rsidRPr="00E44638" w:rsidRDefault="00012E34" w:rsidP="00012E34">
                  <w:pPr>
                    <w:jc w:val="center"/>
                    <w:rPr>
                      <w:sz w:val="16"/>
                      <w:szCs w:val="20"/>
                    </w:rPr>
                  </w:pPr>
                </w:p>
              </w:tc>
            </w:tr>
            <w:tr w:rsidR="00012E34" w:rsidRPr="00E44638" w14:paraId="39BD0D52" w14:textId="77777777" w:rsidTr="0062072C">
              <w:tc>
                <w:tcPr>
                  <w:tcW w:w="2083" w:type="dxa"/>
                </w:tcPr>
                <w:p w14:paraId="5267D20C" w14:textId="77777777" w:rsidR="00012E34" w:rsidRDefault="00012E34" w:rsidP="00012E34">
                  <w:pPr>
                    <w:rPr>
                      <w:sz w:val="16"/>
                      <w:szCs w:val="20"/>
                    </w:rPr>
                  </w:pPr>
                </w:p>
                <w:p w14:paraId="73F1FD3C" w14:textId="77777777" w:rsidR="00012E34" w:rsidRPr="00E44638" w:rsidRDefault="00012E34" w:rsidP="00012E34">
                  <w:pPr>
                    <w:rPr>
                      <w:sz w:val="16"/>
                      <w:szCs w:val="20"/>
                    </w:rPr>
                  </w:pPr>
                  <w:r w:rsidRPr="00E44638">
                    <w:rPr>
                      <w:sz w:val="16"/>
                      <w:szCs w:val="20"/>
                    </w:rPr>
                    <w:t>Software Design Principles</w:t>
                  </w:r>
                </w:p>
              </w:tc>
              <w:tc>
                <w:tcPr>
                  <w:tcW w:w="850" w:type="dxa"/>
                </w:tcPr>
                <w:p w14:paraId="258CCFB3" w14:textId="77777777" w:rsidR="00012E34" w:rsidRDefault="00012E34" w:rsidP="00012E34">
                  <w:pPr>
                    <w:jc w:val="center"/>
                    <w:rPr>
                      <w:sz w:val="16"/>
                      <w:szCs w:val="20"/>
                    </w:rPr>
                  </w:pPr>
                </w:p>
                <w:p w14:paraId="2608C4E5" w14:textId="77777777" w:rsidR="00012E34" w:rsidRPr="00E44638" w:rsidRDefault="00012E34" w:rsidP="00012E34">
                  <w:pPr>
                    <w:jc w:val="center"/>
                    <w:rPr>
                      <w:sz w:val="16"/>
                      <w:szCs w:val="20"/>
                    </w:rPr>
                  </w:pPr>
                  <w:r w:rsidRPr="00E44638">
                    <w:rPr>
                      <w:sz w:val="16"/>
                      <w:szCs w:val="20"/>
                    </w:rPr>
                    <w:t>88</w:t>
                  </w:r>
                </w:p>
              </w:tc>
              <w:tc>
                <w:tcPr>
                  <w:tcW w:w="2268" w:type="dxa"/>
                </w:tcPr>
                <w:p w14:paraId="09B04F8B" w14:textId="6FCD09DC" w:rsidR="00012E34" w:rsidRPr="00E44638" w:rsidRDefault="00012E34" w:rsidP="00012E34">
                  <w:pPr>
                    <w:rPr>
                      <w:sz w:val="16"/>
                      <w:szCs w:val="20"/>
                    </w:rPr>
                  </w:pPr>
                </w:p>
              </w:tc>
              <w:tc>
                <w:tcPr>
                  <w:tcW w:w="1134" w:type="dxa"/>
                </w:tcPr>
                <w:p w14:paraId="4F102735" w14:textId="702FAB57" w:rsidR="00012E34" w:rsidRPr="00E44638" w:rsidRDefault="00012E34" w:rsidP="00012E34">
                  <w:pPr>
                    <w:jc w:val="center"/>
                    <w:rPr>
                      <w:sz w:val="16"/>
                      <w:szCs w:val="20"/>
                    </w:rPr>
                  </w:pPr>
                </w:p>
              </w:tc>
            </w:tr>
            <w:tr w:rsidR="00012E34" w:rsidRPr="00E44638" w14:paraId="2FAAA540" w14:textId="77777777" w:rsidTr="0062072C">
              <w:tc>
                <w:tcPr>
                  <w:tcW w:w="2083" w:type="dxa"/>
                </w:tcPr>
                <w:p w14:paraId="24B4E04D" w14:textId="77777777" w:rsidR="00012E34" w:rsidRPr="00E44638" w:rsidRDefault="00012E34" w:rsidP="00012E34">
                  <w:pPr>
                    <w:rPr>
                      <w:sz w:val="16"/>
                      <w:szCs w:val="20"/>
                    </w:rPr>
                  </w:pPr>
                  <w:r w:rsidRPr="00E44638">
                    <w:rPr>
                      <w:sz w:val="16"/>
                      <w:szCs w:val="20"/>
                    </w:rPr>
                    <w:tab/>
                  </w:r>
                </w:p>
                <w:p w14:paraId="4A0DB7D3" w14:textId="77777777" w:rsidR="00012E34" w:rsidRPr="00E44638" w:rsidRDefault="00012E34" w:rsidP="00012E34">
                  <w:pPr>
                    <w:rPr>
                      <w:sz w:val="16"/>
                      <w:szCs w:val="20"/>
                    </w:rPr>
                  </w:pPr>
                  <w:r w:rsidRPr="00E44638">
                    <w:rPr>
                      <w:sz w:val="16"/>
                      <w:szCs w:val="20"/>
                    </w:rPr>
                    <w:t>Web Technologies</w:t>
                  </w:r>
                </w:p>
                <w:p w14:paraId="0B51E8EE" w14:textId="77777777" w:rsidR="00012E34" w:rsidRPr="00E44638" w:rsidRDefault="00012E34" w:rsidP="00012E34">
                  <w:pPr>
                    <w:rPr>
                      <w:sz w:val="16"/>
                      <w:szCs w:val="20"/>
                    </w:rPr>
                  </w:pPr>
                </w:p>
              </w:tc>
              <w:tc>
                <w:tcPr>
                  <w:tcW w:w="850" w:type="dxa"/>
                </w:tcPr>
                <w:p w14:paraId="6061ACAE" w14:textId="77777777" w:rsidR="00012E34" w:rsidRPr="00E44638" w:rsidRDefault="00012E34" w:rsidP="00012E34">
                  <w:pPr>
                    <w:jc w:val="center"/>
                    <w:rPr>
                      <w:sz w:val="16"/>
                      <w:szCs w:val="20"/>
                    </w:rPr>
                  </w:pPr>
                </w:p>
                <w:p w14:paraId="1E2A6E39" w14:textId="77777777" w:rsidR="00012E34" w:rsidRPr="00E44638" w:rsidRDefault="00012E34" w:rsidP="00012E34">
                  <w:pPr>
                    <w:jc w:val="center"/>
                    <w:rPr>
                      <w:sz w:val="16"/>
                      <w:szCs w:val="20"/>
                    </w:rPr>
                  </w:pPr>
                  <w:r w:rsidRPr="00E44638">
                    <w:rPr>
                      <w:sz w:val="16"/>
                      <w:szCs w:val="20"/>
                    </w:rPr>
                    <w:t>77</w:t>
                  </w:r>
                </w:p>
              </w:tc>
              <w:tc>
                <w:tcPr>
                  <w:tcW w:w="2268" w:type="dxa"/>
                </w:tcPr>
                <w:p w14:paraId="2F5D2B8A" w14:textId="2AE85560" w:rsidR="00012E34" w:rsidRPr="00E44638" w:rsidRDefault="00012E34" w:rsidP="00012E34">
                  <w:pPr>
                    <w:rPr>
                      <w:sz w:val="16"/>
                      <w:szCs w:val="20"/>
                    </w:rPr>
                  </w:pPr>
                </w:p>
              </w:tc>
              <w:tc>
                <w:tcPr>
                  <w:tcW w:w="1134" w:type="dxa"/>
                </w:tcPr>
                <w:p w14:paraId="272ACA96" w14:textId="2800346F" w:rsidR="00012E34" w:rsidRPr="00E44638" w:rsidRDefault="00012E34" w:rsidP="00012E34">
                  <w:pPr>
                    <w:jc w:val="center"/>
                    <w:rPr>
                      <w:sz w:val="16"/>
                      <w:szCs w:val="20"/>
                    </w:rPr>
                  </w:pPr>
                </w:p>
              </w:tc>
            </w:tr>
            <w:tr w:rsidR="00012E34" w:rsidRPr="00E44638" w14:paraId="4D05C4CD" w14:textId="77777777" w:rsidTr="0062072C">
              <w:tc>
                <w:tcPr>
                  <w:tcW w:w="2083" w:type="dxa"/>
                </w:tcPr>
                <w:p w14:paraId="40924A0A" w14:textId="77777777" w:rsidR="00012E34" w:rsidRDefault="00012E34" w:rsidP="00012E34">
                  <w:pPr>
                    <w:rPr>
                      <w:sz w:val="16"/>
                      <w:szCs w:val="20"/>
                    </w:rPr>
                  </w:pPr>
                </w:p>
                <w:p w14:paraId="472F278A" w14:textId="77777777" w:rsidR="00012E34" w:rsidRPr="00E44638" w:rsidRDefault="00012E34" w:rsidP="00012E34">
                  <w:pPr>
                    <w:rPr>
                      <w:sz w:val="16"/>
                      <w:szCs w:val="20"/>
                    </w:rPr>
                  </w:pPr>
                  <w:r>
                    <w:rPr>
                      <w:sz w:val="16"/>
                      <w:szCs w:val="20"/>
                    </w:rPr>
                    <w:t>Programming</w:t>
                  </w:r>
                </w:p>
              </w:tc>
              <w:tc>
                <w:tcPr>
                  <w:tcW w:w="850" w:type="dxa"/>
                </w:tcPr>
                <w:p w14:paraId="770CC507" w14:textId="77777777" w:rsidR="00012E34" w:rsidRDefault="00012E34" w:rsidP="00012E34">
                  <w:pPr>
                    <w:jc w:val="center"/>
                    <w:rPr>
                      <w:sz w:val="16"/>
                      <w:szCs w:val="20"/>
                    </w:rPr>
                  </w:pPr>
                </w:p>
                <w:p w14:paraId="3FEF8CF6" w14:textId="77777777" w:rsidR="00012E34" w:rsidRPr="00E44638" w:rsidRDefault="00012E34" w:rsidP="00012E34">
                  <w:pPr>
                    <w:jc w:val="center"/>
                    <w:rPr>
                      <w:sz w:val="16"/>
                      <w:szCs w:val="20"/>
                    </w:rPr>
                  </w:pPr>
                  <w:r w:rsidRPr="00E44638">
                    <w:rPr>
                      <w:sz w:val="16"/>
                      <w:szCs w:val="20"/>
                    </w:rPr>
                    <w:t>88</w:t>
                  </w:r>
                </w:p>
              </w:tc>
              <w:tc>
                <w:tcPr>
                  <w:tcW w:w="2268" w:type="dxa"/>
                </w:tcPr>
                <w:p w14:paraId="63FF971A" w14:textId="77777777" w:rsidR="00012E34" w:rsidRPr="00E44638" w:rsidRDefault="00012E34" w:rsidP="00012E34">
                  <w:pPr>
                    <w:rPr>
                      <w:sz w:val="16"/>
                      <w:szCs w:val="20"/>
                    </w:rPr>
                  </w:pPr>
                </w:p>
              </w:tc>
              <w:tc>
                <w:tcPr>
                  <w:tcW w:w="1134" w:type="dxa"/>
                </w:tcPr>
                <w:p w14:paraId="5F54A333" w14:textId="77777777" w:rsidR="00012E34" w:rsidRPr="00E44638" w:rsidRDefault="00012E34" w:rsidP="00012E34">
                  <w:pPr>
                    <w:rPr>
                      <w:sz w:val="16"/>
                      <w:szCs w:val="20"/>
                    </w:rPr>
                  </w:pPr>
                </w:p>
              </w:tc>
            </w:tr>
          </w:tbl>
          <w:p w14:paraId="05C2B592" w14:textId="77777777" w:rsidR="00B86148" w:rsidRDefault="00B86148" w:rsidP="00B86148"/>
          <w:p w14:paraId="5F14AA60" w14:textId="1948F148" w:rsidR="00D02E9D" w:rsidRPr="00D02E9D" w:rsidRDefault="00D02E9D" w:rsidP="00D02E9D">
            <w:pPr>
              <w:pStyle w:val="Heading4"/>
            </w:pPr>
            <w:r>
              <w:rPr>
                <w:sz w:val="20"/>
                <w:szCs w:val="24"/>
              </w:rPr>
              <w:t>A-Levels</w:t>
            </w:r>
          </w:p>
          <w:p w14:paraId="19BC676D" w14:textId="345E0B63" w:rsidR="00B86148" w:rsidRPr="00D02E9D" w:rsidRDefault="00D02E9D" w:rsidP="00B86148">
            <w:pPr>
              <w:pStyle w:val="Heading4"/>
              <w:rPr>
                <w:sz w:val="16"/>
                <w:szCs w:val="20"/>
              </w:rPr>
            </w:pPr>
            <w:r>
              <w:t>Belfast High School</w:t>
            </w:r>
          </w:p>
          <w:p w14:paraId="6BD87BB7" w14:textId="4ABFF613" w:rsidR="00B86148" w:rsidRPr="00B359E4" w:rsidRDefault="00D02E9D" w:rsidP="00B86148">
            <w:pPr>
              <w:pStyle w:val="Date"/>
            </w:pPr>
            <w:r>
              <w:t>2018</w:t>
            </w:r>
            <w:r w:rsidR="00B86148" w:rsidRPr="00B359E4">
              <w:t xml:space="preserve"> </w:t>
            </w:r>
            <w:r w:rsidR="006B1466">
              <w:t>–</w:t>
            </w:r>
            <w:r w:rsidR="00B86148" w:rsidRPr="00B359E4">
              <w:t xml:space="preserve"> </w:t>
            </w:r>
            <w:r>
              <w:t>2020</w:t>
            </w:r>
            <w:r w:rsidR="006B1466">
              <w:t xml:space="preserve"> </w:t>
            </w:r>
          </w:p>
          <w:p w14:paraId="1454E1E7" w14:textId="69C64D4A" w:rsidR="00E44638" w:rsidRPr="00FB0537" w:rsidRDefault="00E44638" w:rsidP="00B86148">
            <w:r w:rsidRPr="00FB0537">
              <w:t>Computer Science (A*); Mathematics (A); Chemistry (A)</w:t>
            </w:r>
          </w:p>
          <w:p w14:paraId="434E84A6" w14:textId="77777777" w:rsidR="00E44638" w:rsidRDefault="00E44638" w:rsidP="00B86148"/>
          <w:p w14:paraId="4B2CE6F0" w14:textId="4645AA4F" w:rsidR="00E44638" w:rsidRPr="00D02E9D" w:rsidRDefault="00E44638" w:rsidP="00E44638">
            <w:pPr>
              <w:pStyle w:val="Heading4"/>
            </w:pPr>
            <w:r>
              <w:rPr>
                <w:sz w:val="20"/>
                <w:szCs w:val="24"/>
              </w:rPr>
              <w:t>GCSE</w:t>
            </w:r>
          </w:p>
          <w:p w14:paraId="14A4566A" w14:textId="7BAF5FFE" w:rsidR="00E44638" w:rsidRPr="00D02E9D" w:rsidRDefault="00E44638" w:rsidP="00E44638">
            <w:pPr>
              <w:pStyle w:val="Heading4"/>
              <w:rPr>
                <w:sz w:val="16"/>
                <w:szCs w:val="20"/>
              </w:rPr>
            </w:pPr>
            <w:r>
              <w:t>Belfast High School</w:t>
            </w:r>
          </w:p>
          <w:p w14:paraId="7F93D015" w14:textId="4BE65894" w:rsidR="00E44638" w:rsidRPr="00B359E4" w:rsidRDefault="00E44638" w:rsidP="00E44638">
            <w:pPr>
              <w:pStyle w:val="Date"/>
            </w:pPr>
            <w:r>
              <w:t>2016</w:t>
            </w:r>
            <w:r w:rsidRPr="00B359E4">
              <w:t xml:space="preserve"> </w:t>
            </w:r>
            <w:r w:rsidR="006B1466">
              <w:t>–</w:t>
            </w:r>
            <w:r w:rsidRPr="00B359E4">
              <w:t xml:space="preserve"> </w:t>
            </w:r>
            <w:r>
              <w:t>2018</w:t>
            </w:r>
            <w:r w:rsidR="006B1466">
              <w:t xml:space="preserve"> </w:t>
            </w:r>
          </w:p>
          <w:p w14:paraId="41A76C6D" w14:textId="3259912E" w:rsidR="00E44638" w:rsidRPr="00FB0537" w:rsidRDefault="00E44638" w:rsidP="00B86148">
            <w:r w:rsidRPr="00FB0537">
              <w:t>10 GCSEs A*-A including English and Maths</w:t>
            </w:r>
          </w:p>
          <w:p w14:paraId="2299D3A3" w14:textId="29B5C333" w:rsidR="006B1466" w:rsidRPr="00012E34" w:rsidRDefault="006B1466" w:rsidP="00012E34">
            <w:pPr>
              <w:pStyle w:val="Heading2"/>
            </w:pPr>
            <w:r>
              <w:t>projects</w:t>
            </w:r>
          </w:p>
          <w:p w14:paraId="0258CFDD" w14:textId="1778887D" w:rsidR="006B1466" w:rsidRDefault="006B1466" w:rsidP="006B1466">
            <w:pPr>
              <w:pStyle w:val="Heading4"/>
              <w:rPr>
                <w:bCs/>
              </w:rPr>
            </w:pPr>
            <w:r>
              <w:t>Web Technologies</w:t>
            </w:r>
            <w:r w:rsidR="00F62F72">
              <w:t xml:space="preserve"> Project</w:t>
            </w:r>
          </w:p>
          <w:p w14:paraId="242AF4E1" w14:textId="77777777" w:rsidR="006B1466" w:rsidRPr="00036450" w:rsidRDefault="006B1466" w:rsidP="006B1466">
            <w:pPr>
              <w:pStyle w:val="Date"/>
            </w:pPr>
            <w:r>
              <w:t>Level 1</w:t>
            </w:r>
          </w:p>
          <w:p w14:paraId="013D40B6" w14:textId="2237A429" w:rsidR="006B1466" w:rsidRDefault="006B1466" w:rsidP="00B86148">
            <w:r w:rsidRPr="00FB0537">
              <w:t xml:space="preserve">Within this project my team was tasked to create a web-based point-and-click escape room game. This demonstrates my </w:t>
            </w:r>
            <w:r w:rsidRPr="00FB0537">
              <w:rPr>
                <w:i/>
                <w:iCs/>
              </w:rPr>
              <w:t>creativity</w:t>
            </w:r>
            <w:r w:rsidRPr="00FB0537">
              <w:t xml:space="preserve"> through creating a theme, story, and puzzles for this game. This project also shows my knowledge of web technologies</w:t>
            </w:r>
            <w:r w:rsidR="00533A17" w:rsidRPr="00FB0537">
              <w:t xml:space="preserve"> such as </w:t>
            </w:r>
            <w:r w:rsidR="00533A17" w:rsidRPr="00FB0537">
              <w:rPr>
                <w:i/>
                <w:iCs/>
              </w:rPr>
              <w:t xml:space="preserve">HTML, CSS, </w:t>
            </w:r>
            <w:r w:rsidR="00533A17" w:rsidRPr="00FB0537">
              <w:t>and</w:t>
            </w:r>
            <w:r w:rsidR="00533A17" w:rsidRPr="00FB0537">
              <w:rPr>
                <w:i/>
                <w:iCs/>
              </w:rPr>
              <w:t xml:space="preserve"> JavaScript</w:t>
            </w:r>
            <w:r w:rsidRPr="00FB0537">
              <w:t xml:space="preserve">. </w:t>
            </w:r>
          </w:p>
          <w:p w14:paraId="4BA18DDD" w14:textId="0FCC3061" w:rsidR="00F62F72" w:rsidRPr="00D83580" w:rsidRDefault="00F62F72" w:rsidP="00B86148">
            <w:pPr>
              <w:rPr>
                <w:sz w:val="16"/>
                <w:szCs w:val="20"/>
              </w:rPr>
            </w:pPr>
          </w:p>
          <w:p w14:paraId="758B9C17" w14:textId="02CD8C28" w:rsidR="00F62F72" w:rsidRDefault="00F62F72" w:rsidP="00F62F72">
            <w:pPr>
              <w:pStyle w:val="Heading4"/>
              <w:rPr>
                <w:bCs/>
              </w:rPr>
            </w:pPr>
            <w:r>
              <w:t>A-Level Project</w:t>
            </w:r>
          </w:p>
          <w:p w14:paraId="07F00F34" w14:textId="7F746E94" w:rsidR="00F62F72" w:rsidRPr="00036450" w:rsidRDefault="00F62F72" w:rsidP="00F62F72">
            <w:pPr>
              <w:pStyle w:val="Date"/>
            </w:pPr>
            <w:r>
              <w:t>Upper Sixth (Year 14)</w:t>
            </w:r>
          </w:p>
          <w:p w14:paraId="5C2EDE69" w14:textId="15FE6859" w:rsidR="0065136C" w:rsidRDefault="00F62F72" w:rsidP="00B86148">
            <w:r>
              <w:t xml:space="preserve">For my A-level project I created a hotel booking system </w:t>
            </w:r>
            <w:r w:rsidR="00D83580">
              <w:t xml:space="preserve">in </w:t>
            </w:r>
            <w:r w:rsidR="00D83580" w:rsidRPr="00D83580">
              <w:rPr>
                <w:i/>
                <w:iCs/>
              </w:rPr>
              <w:t>Python</w:t>
            </w:r>
            <w:r w:rsidR="00D83580">
              <w:t xml:space="preserve"> with a GUI. During this project I produced documents detailing the stages of development such as research &amp; analysis, design, and testing. I used several well-known </w:t>
            </w:r>
            <w:r w:rsidR="00D83580" w:rsidRPr="00D83580">
              <w:rPr>
                <w:i/>
                <w:iCs/>
              </w:rPr>
              <w:t>Python</w:t>
            </w:r>
            <w:r w:rsidR="00D83580">
              <w:t xml:space="preserve"> libraries such as </w:t>
            </w:r>
            <w:r w:rsidR="00D83580" w:rsidRPr="00D83580">
              <w:rPr>
                <w:i/>
                <w:iCs/>
              </w:rPr>
              <w:t>matplotlib</w:t>
            </w:r>
            <w:r w:rsidR="00D83580">
              <w:t xml:space="preserve">, </w:t>
            </w:r>
            <w:r w:rsidR="00D83580" w:rsidRPr="00D83580">
              <w:rPr>
                <w:i/>
                <w:iCs/>
              </w:rPr>
              <w:t>tkinter</w:t>
            </w:r>
            <w:r w:rsidR="00D83580">
              <w:t xml:space="preserve"> and </w:t>
            </w:r>
            <w:r w:rsidR="00D83580" w:rsidRPr="00D83580">
              <w:rPr>
                <w:i/>
                <w:iCs/>
              </w:rPr>
              <w:t>sqlite3</w:t>
            </w:r>
            <w:r w:rsidR="00D83580">
              <w:t xml:space="preserve">.  </w:t>
            </w:r>
          </w:p>
          <w:sdt>
            <w:sdtPr>
              <w:id w:val="1001553383"/>
              <w:placeholder>
                <w:docPart w:val="5C4789A360C74881AA487E2BF46C736F"/>
              </w:placeholder>
              <w:temporary/>
              <w:showingPlcHdr/>
              <w15:appearance w15:val="hidden"/>
            </w:sdtPr>
            <w:sdtEndPr/>
            <w:sdtContent>
              <w:p w14:paraId="39B4E7A4" w14:textId="77777777" w:rsidR="00B86148" w:rsidRDefault="00B86148" w:rsidP="00B86148">
                <w:pPr>
                  <w:pStyle w:val="Heading2"/>
                </w:pPr>
                <w:r w:rsidRPr="00036450">
                  <w:t>WORK EXPERIENCE</w:t>
                </w:r>
              </w:p>
            </w:sdtContent>
          </w:sdt>
          <w:p w14:paraId="6C274CBA" w14:textId="06DA565F" w:rsidR="00B86148" w:rsidRDefault="00785BBE" w:rsidP="00B86148">
            <w:pPr>
              <w:pStyle w:val="Heading4"/>
              <w:rPr>
                <w:bCs/>
              </w:rPr>
            </w:pPr>
            <w:r>
              <w:t xml:space="preserve">PwC, </w:t>
            </w:r>
            <w:r w:rsidRPr="00036450">
              <w:t>Tech</w:t>
            </w:r>
            <w:r>
              <w:t xml:space="preserve"> Consultant</w:t>
            </w:r>
          </w:p>
          <w:p w14:paraId="3AB766B8" w14:textId="43363BC3" w:rsidR="00B86148" w:rsidRPr="00036450" w:rsidRDefault="00785BBE" w:rsidP="00B86148">
            <w:pPr>
              <w:pStyle w:val="Date"/>
            </w:pPr>
            <w:r>
              <w:t>14/06/2021</w:t>
            </w:r>
            <w:r w:rsidR="00B86148" w:rsidRPr="00036450">
              <w:t>–</w:t>
            </w:r>
            <w:r>
              <w:t>20/08/2021</w:t>
            </w:r>
            <w:r w:rsidR="006B1466">
              <w:t xml:space="preserve"> </w:t>
            </w:r>
          </w:p>
          <w:p w14:paraId="10373B43" w14:textId="77777777" w:rsidR="000A46FD" w:rsidRPr="00FB0537" w:rsidRDefault="000A46FD" w:rsidP="000A46FD">
            <w:r w:rsidRPr="00FB0537">
              <w:t xml:space="preserve">As part of my apprenticeship program, I completed a 10-week placement with PwC over summer. Within the first half of this placement, I was trained on several technologies such as </w:t>
            </w:r>
            <w:r w:rsidRPr="00FB0537">
              <w:rPr>
                <w:i/>
                <w:iCs/>
              </w:rPr>
              <w:t>Azure</w:t>
            </w:r>
            <w:r w:rsidRPr="00FB0537">
              <w:t xml:space="preserve">, </w:t>
            </w:r>
            <w:r w:rsidRPr="00FB0537">
              <w:rPr>
                <w:i/>
                <w:iCs/>
              </w:rPr>
              <w:t>Alteryx</w:t>
            </w:r>
            <w:r w:rsidRPr="00FB0537">
              <w:t xml:space="preserve">, </w:t>
            </w:r>
            <w:r w:rsidRPr="00FB0537">
              <w:rPr>
                <w:i/>
                <w:iCs/>
              </w:rPr>
              <w:t>UiPath</w:t>
            </w:r>
            <w:r w:rsidRPr="00FB0537">
              <w:t xml:space="preserve"> and </w:t>
            </w:r>
            <w:r w:rsidRPr="00FB0537">
              <w:rPr>
                <w:i/>
                <w:iCs/>
              </w:rPr>
              <w:t>excel</w:t>
            </w:r>
            <w:r w:rsidRPr="00FB0537">
              <w:t xml:space="preserve">. </w:t>
            </w:r>
          </w:p>
          <w:p w14:paraId="31E942D8" w14:textId="77777777" w:rsidR="000A46FD" w:rsidRPr="00FB0537" w:rsidRDefault="000A46FD" w:rsidP="000A46FD">
            <w:pPr>
              <w:rPr>
                <w:sz w:val="10"/>
                <w:szCs w:val="14"/>
              </w:rPr>
            </w:pPr>
          </w:p>
          <w:p w14:paraId="5CB63993" w14:textId="77777777" w:rsidR="000A46FD" w:rsidRPr="00FB0537" w:rsidRDefault="000A46FD" w:rsidP="000A46FD">
            <w:pPr>
              <w:rPr>
                <w:sz w:val="14"/>
                <w:szCs w:val="18"/>
              </w:rPr>
            </w:pPr>
            <w:r w:rsidRPr="00FB0537">
              <w:t xml:space="preserve">The second half of my placement I was placed within the configuration team of a project which consisted of creating an online loan application process. Within this project I worked with </w:t>
            </w:r>
            <w:r w:rsidRPr="00FB0537">
              <w:rPr>
                <w:i/>
                <w:iCs/>
              </w:rPr>
              <w:t>salesforce</w:t>
            </w:r>
            <w:r w:rsidRPr="00FB0537">
              <w:t xml:space="preserve">, and more specifically salesforce flows, to make changes to the application process, which the client requested. </w:t>
            </w:r>
            <w:r>
              <w:t xml:space="preserve">I also </w:t>
            </w:r>
            <w:r w:rsidRPr="00215542">
              <w:t xml:space="preserve">manage the commercials and onboarding for a large project team (50+ colleagues), spanning two continents (PwC UK, </w:t>
            </w:r>
            <w:proofErr w:type="spellStart"/>
            <w:r w:rsidRPr="00215542">
              <w:t>CTech</w:t>
            </w:r>
            <w:proofErr w:type="spellEnd"/>
            <w:r>
              <w:t xml:space="preserve"> Poland</w:t>
            </w:r>
            <w:r w:rsidRPr="00215542">
              <w:t xml:space="preserve"> and PwC South Africa)</w:t>
            </w:r>
            <w:r>
              <w:t xml:space="preserve"> which demonstrates that my </w:t>
            </w:r>
            <w:r w:rsidRPr="00215542">
              <w:rPr>
                <w:i/>
                <w:iCs/>
              </w:rPr>
              <w:t>ability to work within a multicultural team</w:t>
            </w:r>
            <w:r>
              <w:t>.</w:t>
            </w:r>
          </w:p>
          <w:p w14:paraId="11BB6DCE" w14:textId="4016CE3C" w:rsidR="00B86148" w:rsidRPr="00954286" w:rsidRDefault="00954286" w:rsidP="00B86148">
            <w:pPr>
              <w:rPr>
                <w:sz w:val="10"/>
                <w:szCs w:val="14"/>
              </w:rPr>
            </w:pPr>
            <w:r>
              <w:rPr>
                <w:noProof/>
              </w:rPr>
              <w:drawing>
                <wp:anchor distT="0" distB="0" distL="114300" distR="114300" simplePos="0" relativeHeight="251671552" behindDoc="0" locked="0" layoutInCell="1" allowOverlap="1" wp14:anchorId="134F8648" wp14:editId="0B242A92">
                  <wp:simplePos x="0" y="0"/>
                  <wp:positionH relativeFrom="column">
                    <wp:posOffset>-326819</wp:posOffset>
                  </wp:positionH>
                  <wp:positionV relativeFrom="paragraph">
                    <wp:posOffset>99787</wp:posOffset>
                  </wp:positionV>
                  <wp:extent cx="261257" cy="223303"/>
                  <wp:effectExtent l="0" t="0" r="5715"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l="14171" t="19175" r="12974" b="18644"/>
                          <a:stretch/>
                        </pic:blipFill>
                        <pic:spPr bwMode="auto">
                          <a:xfrm>
                            <a:off x="0" y="0"/>
                            <a:ext cx="261257" cy="22330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702145" w14:textId="4CA2BD12" w:rsidR="00B86148" w:rsidRPr="004D3011" w:rsidRDefault="00CC77E1" w:rsidP="00B86148">
            <w:pPr>
              <w:pStyle w:val="Heading4"/>
              <w:rPr>
                <w:bCs/>
              </w:rPr>
            </w:pPr>
            <w:r>
              <w:t>Eason,</w:t>
            </w:r>
            <w:r w:rsidRPr="004D3011">
              <w:t xml:space="preserve"> Sales</w:t>
            </w:r>
            <w:r>
              <w:t xml:space="preserve"> Assistant</w:t>
            </w:r>
          </w:p>
          <w:p w14:paraId="0EB93F11" w14:textId="6CB79CB3" w:rsidR="00B86148" w:rsidRPr="004D3011" w:rsidRDefault="00CC77E1" w:rsidP="00B86148">
            <w:pPr>
              <w:pStyle w:val="Date"/>
            </w:pPr>
            <w:r>
              <w:t xml:space="preserve">19/02/2020 </w:t>
            </w:r>
            <w:r w:rsidR="00B86148" w:rsidRPr="004D3011">
              <w:t>–</w:t>
            </w:r>
            <w:r>
              <w:t xml:space="preserve"> 24/08/2020</w:t>
            </w:r>
            <w:r w:rsidR="007341F3">
              <w:t xml:space="preserve"> </w:t>
            </w:r>
          </w:p>
          <w:p w14:paraId="1A6A660E" w14:textId="77777777" w:rsidR="00F62F72" w:rsidRPr="00FB0537" w:rsidRDefault="00F62F72" w:rsidP="00F62F72">
            <w:pPr>
              <w:rPr>
                <w:sz w:val="14"/>
                <w:szCs w:val="18"/>
              </w:rPr>
            </w:pPr>
            <w:r w:rsidRPr="00D94F33">
              <w:rPr>
                <w:sz w:val="16"/>
                <w:szCs w:val="20"/>
              </w:rPr>
              <w:t>M</w:t>
            </w:r>
            <w:r w:rsidRPr="00FB0537">
              <w:t xml:space="preserve">y job at Eason’s was heavily communication based. Everyday my role as a sales assistant required me to be polite and present myself in a friendly yet professional manner to the customers and my co-workers. This allowed me to develop my </w:t>
            </w:r>
            <w:r w:rsidRPr="00FB0537">
              <w:rPr>
                <w:i/>
                <w:iCs/>
              </w:rPr>
              <w:t xml:space="preserve">confident </w:t>
            </w:r>
            <w:r w:rsidRPr="00FB19B4">
              <w:rPr>
                <w:i/>
                <w:iCs/>
              </w:rPr>
              <w:t>demeanour</w:t>
            </w:r>
            <w:r w:rsidRPr="00FB0537">
              <w:t xml:space="preserve">. Alongside this, working on the tills required cash handling which granted me the opportunity to prove I am </w:t>
            </w:r>
            <w:r w:rsidRPr="00FB0537">
              <w:rPr>
                <w:i/>
                <w:iCs/>
              </w:rPr>
              <w:t>trustworthy</w:t>
            </w:r>
            <w:r w:rsidRPr="00FB0537">
              <w:t xml:space="preserve"> and thorough in all tasks I am asked to undertake. </w:t>
            </w:r>
          </w:p>
          <w:p w14:paraId="093298FF" w14:textId="2D7A0817" w:rsidR="00B86148" w:rsidRPr="00954286" w:rsidRDefault="00D94F33" w:rsidP="00B86148">
            <w:pPr>
              <w:rPr>
                <w:sz w:val="12"/>
                <w:szCs w:val="16"/>
              </w:rPr>
            </w:pPr>
            <w:r>
              <w:rPr>
                <w:noProof/>
              </w:rPr>
              <w:drawing>
                <wp:anchor distT="0" distB="0" distL="114300" distR="114300" simplePos="0" relativeHeight="251672576" behindDoc="0" locked="0" layoutInCell="1" allowOverlap="1" wp14:anchorId="23C4A3FC" wp14:editId="45A5CFA1">
                  <wp:simplePos x="0" y="0"/>
                  <wp:positionH relativeFrom="column">
                    <wp:posOffset>-311785</wp:posOffset>
                  </wp:positionH>
                  <wp:positionV relativeFrom="paragraph">
                    <wp:posOffset>177512</wp:posOffset>
                  </wp:positionV>
                  <wp:extent cx="257175" cy="2546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18351" t="19696" r="16498" b="15657"/>
                          <a:stretch/>
                        </pic:blipFill>
                        <pic:spPr bwMode="auto">
                          <a:xfrm>
                            <a:off x="0" y="0"/>
                            <a:ext cx="257175" cy="254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241FB6" w14:textId="10D809F5" w:rsidR="00B86148" w:rsidRPr="004D3011" w:rsidRDefault="007341F3" w:rsidP="00B86148">
            <w:pPr>
              <w:pStyle w:val="Heading4"/>
              <w:rPr>
                <w:bCs/>
              </w:rPr>
            </w:pPr>
            <w:r>
              <w:t>PSNI,</w:t>
            </w:r>
            <w:r w:rsidRPr="004D3011">
              <w:t xml:space="preserve"> Software</w:t>
            </w:r>
            <w:r>
              <w:t xml:space="preserve"> Engineer</w:t>
            </w:r>
          </w:p>
          <w:p w14:paraId="05E18859" w14:textId="0D479143" w:rsidR="00B86148" w:rsidRPr="004D3011" w:rsidRDefault="0075239D" w:rsidP="00B86148">
            <w:pPr>
              <w:pStyle w:val="Date"/>
            </w:pPr>
            <w:r>
              <w:t xml:space="preserve">29/07/2019 </w:t>
            </w:r>
            <w:r w:rsidR="00B86148" w:rsidRPr="004D3011">
              <w:t>–</w:t>
            </w:r>
            <w:r>
              <w:t xml:space="preserve"> 23/08/2019</w:t>
            </w:r>
          </w:p>
          <w:p w14:paraId="2A596EF9" w14:textId="309619E1" w:rsidR="007341F3" w:rsidRPr="00FB0537" w:rsidRDefault="007341F3" w:rsidP="00B86148">
            <w:pPr>
              <w:rPr>
                <w:sz w:val="14"/>
                <w:szCs w:val="18"/>
              </w:rPr>
            </w:pPr>
            <w:r w:rsidRPr="00FB0537">
              <w:t xml:space="preserve">At my </w:t>
            </w:r>
            <w:r w:rsidR="0075239D" w:rsidRPr="00FB0537">
              <w:t>4</w:t>
            </w:r>
            <w:r w:rsidRPr="00FB0537">
              <w:t xml:space="preserve"> weeks' work experience with the PSNI, where I was placed within ICS in which I worked on several projects which were developing a facial recognition software, researching different handwriting recognition </w:t>
            </w:r>
            <w:proofErr w:type="gramStart"/>
            <w:r w:rsidRPr="00FB0537">
              <w:t>software</w:t>
            </w:r>
            <w:proofErr w:type="gramEnd"/>
            <w:r w:rsidRPr="00FB0537">
              <w:t xml:space="preserve"> and assisting ICS in finding a cloud storage provider. These projects tested both </w:t>
            </w:r>
            <w:r w:rsidRPr="00FB0537">
              <w:rPr>
                <w:i/>
                <w:iCs/>
              </w:rPr>
              <w:t xml:space="preserve">my problem-solving skills </w:t>
            </w:r>
            <w:r w:rsidRPr="00FB0537">
              <w:t>and</w:t>
            </w:r>
            <w:r w:rsidRPr="00FB0537">
              <w:rPr>
                <w:i/>
                <w:iCs/>
              </w:rPr>
              <w:t xml:space="preserve"> my logical thinking skills.</w:t>
            </w:r>
            <w:r w:rsidR="00B86148" w:rsidRPr="00FB0537">
              <w:t xml:space="preserve"> </w:t>
            </w:r>
            <w:r w:rsidR="00864942" w:rsidRPr="00FB0537">
              <w:t xml:space="preserve"> </w:t>
            </w:r>
          </w:p>
          <w:p w14:paraId="0C2B292D" w14:textId="4A52A0DF" w:rsidR="00864942" w:rsidRDefault="004F2683" w:rsidP="00B86148">
            <w:pPr>
              <w:rPr>
                <w:sz w:val="16"/>
                <w:szCs w:val="20"/>
              </w:rPr>
            </w:pPr>
            <w:r>
              <w:rPr>
                <w:noProof/>
                <w:sz w:val="16"/>
                <w:szCs w:val="20"/>
              </w:rPr>
              <w:drawing>
                <wp:anchor distT="0" distB="0" distL="114300" distR="114300" simplePos="0" relativeHeight="251692032" behindDoc="0" locked="0" layoutInCell="1" allowOverlap="1" wp14:anchorId="6EC68E5F" wp14:editId="2A13E5E3">
                  <wp:simplePos x="0" y="0"/>
                  <wp:positionH relativeFrom="column">
                    <wp:posOffset>-348615</wp:posOffset>
                  </wp:positionH>
                  <wp:positionV relativeFrom="paragraph">
                    <wp:posOffset>101766</wp:posOffset>
                  </wp:positionV>
                  <wp:extent cx="304800" cy="298450"/>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298450"/>
                          </a:xfrm>
                          <a:prstGeom prst="rect">
                            <a:avLst/>
                          </a:prstGeom>
                          <a:noFill/>
                        </pic:spPr>
                      </pic:pic>
                    </a:graphicData>
                  </a:graphic>
                  <wp14:sizeRelH relativeFrom="page">
                    <wp14:pctWidth>0</wp14:pctWidth>
                  </wp14:sizeRelH>
                  <wp14:sizeRelV relativeFrom="page">
                    <wp14:pctHeight>0</wp14:pctHeight>
                  </wp14:sizeRelV>
                </wp:anchor>
              </w:drawing>
            </w:r>
          </w:p>
          <w:p w14:paraId="109F1355" w14:textId="77777777" w:rsidR="00864942" w:rsidRPr="004D3011" w:rsidRDefault="00864942" w:rsidP="00864942">
            <w:pPr>
              <w:pStyle w:val="Heading4"/>
              <w:rPr>
                <w:bCs/>
              </w:rPr>
            </w:pPr>
            <w:r>
              <w:t>PwC,</w:t>
            </w:r>
            <w:r w:rsidRPr="004D3011">
              <w:t xml:space="preserve"> </w:t>
            </w:r>
            <w:r>
              <w:t>Software Engineering</w:t>
            </w:r>
          </w:p>
          <w:p w14:paraId="41B56DC2" w14:textId="77777777" w:rsidR="00864942" w:rsidRPr="004D3011" w:rsidRDefault="00864942" w:rsidP="00864942">
            <w:pPr>
              <w:pStyle w:val="Date"/>
            </w:pPr>
            <w:r w:rsidRPr="00864942">
              <w:t>22</w:t>
            </w:r>
            <w:r>
              <w:t>/</w:t>
            </w:r>
            <w:r w:rsidRPr="00864942">
              <w:t>07</w:t>
            </w:r>
            <w:r>
              <w:t>/</w:t>
            </w:r>
            <w:r w:rsidRPr="00864942">
              <w:t>2019</w:t>
            </w:r>
            <w:r w:rsidRPr="004D3011">
              <w:t>–</w:t>
            </w:r>
            <w:r w:rsidRPr="00864942">
              <w:t>26-07-2019</w:t>
            </w:r>
          </w:p>
          <w:p w14:paraId="5946EA80" w14:textId="492552A0" w:rsidR="00864942" w:rsidRPr="00FB0537" w:rsidRDefault="00864942" w:rsidP="00864942">
            <w:pPr>
              <w:rPr>
                <w:sz w:val="14"/>
                <w:szCs w:val="18"/>
              </w:rPr>
            </w:pPr>
            <w:r w:rsidRPr="00FB0537">
              <w:t xml:space="preserve">This week at PwC taught me how and the </w:t>
            </w:r>
            <w:r w:rsidRPr="00FB0537">
              <w:rPr>
                <w:i/>
                <w:iCs/>
              </w:rPr>
              <w:t>importance of sticking to deadlines</w:t>
            </w:r>
            <w:r w:rsidRPr="00FB0537">
              <w:t xml:space="preserve"> and how to </w:t>
            </w:r>
            <w:r w:rsidRPr="00FB0537">
              <w:rPr>
                <w:i/>
                <w:iCs/>
              </w:rPr>
              <w:t>manage my time effectively</w:t>
            </w:r>
            <w:r w:rsidRPr="00FB0537">
              <w:t xml:space="preserve"> to achieve this goal. </w:t>
            </w:r>
            <w:r w:rsidR="003308E0" w:rsidRPr="00FB0537">
              <w:t>I also got an insight on the day-to-day operations of large organisations and the structure in which these organisations may be built upon.</w:t>
            </w:r>
          </w:p>
          <w:p w14:paraId="2D609FC7" w14:textId="4458D85B" w:rsidR="00954286" w:rsidRPr="00954286" w:rsidRDefault="009A57B2" w:rsidP="00B86148">
            <w:pPr>
              <w:rPr>
                <w:sz w:val="12"/>
                <w:szCs w:val="16"/>
              </w:rPr>
            </w:pPr>
            <w:r>
              <w:rPr>
                <w:noProof/>
              </w:rPr>
              <w:drawing>
                <wp:anchor distT="0" distB="0" distL="114300" distR="114300" simplePos="0" relativeHeight="251677696" behindDoc="0" locked="0" layoutInCell="1" allowOverlap="1" wp14:anchorId="371B4B62" wp14:editId="4AB7F581">
                  <wp:simplePos x="0" y="0"/>
                  <wp:positionH relativeFrom="column">
                    <wp:posOffset>-286262</wp:posOffset>
                  </wp:positionH>
                  <wp:positionV relativeFrom="paragraph">
                    <wp:posOffset>126138</wp:posOffset>
                  </wp:positionV>
                  <wp:extent cx="244475" cy="241935"/>
                  <wp:effectExtent l="0" t="0" r="3175" b="571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l="8445" t="10666" r="12888" b="11556"/>
                          <a:stretch/>
                        </pic:blipFill>
                        <pic:spPr bwMode="auto">
                          <a:xfrm>
                            <a:off x="0" y="0"/>
                            <a:ext cx="244475" cy="241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9071A3" w14:textId="3FAEC816" w:rsidR="00CC77E1" w:rsidRPr="004D3011" w:rsidRDefault="006B1466" w:rsidP="00CC77E1">
            <w:pPr>
              <w:pStyle w:val="Heading4"/>
              <w:rPr>
                <w:bCs/>
              </w:rPr>
            </w:pPr>
            <w:r>
              <w:t>Catalyst,</w:t>
            </w:r>
            <w:r w:rsidRPr="004D3011">
              <w:t xml:space="preserve"> Product</w:t>
            </w:r>
            <w:r>
              <w:t xml:space="preserve"> Designer</w:t>
            </w:r>
            <w:r w:rsidR="00533A17">
              <w:t xml:space="preserve"> </w:t>
            </w:r>
          </w:p>
          <w:p w14:paraId="0664818A" w14:textId="65490163" w:rsidR="00CC77E1" w:rsidRPr="004D3011" w:rsidRDefault="0075239D" w:rsidP="00CC77E1">
            <w:pPr>
              <w:pStyle w:val="Date"/>
            </w:pPr>
            <w:r>
              <w:t xml:space="preserve">17/06/2019 </w:t>
            </w:r>
            <w:r w:rsidR="00CC77E1" w:rsidRPr="004D3011">
              <w:t>–</w:t>
            </w:r>
            <w:r>
              <w:t xml:space="preserve"> 20/06/2019</w:t>
            </w:r>
          </w:p>
          <w:p w14:paraId="4FA20087" w14:textId="7E5DE6E1" w:rsidR="00864942" w:rsidRPr="00FB0537" w:rsidRDefault="006B1466" w:rsidP="00CC77E1">
            <w:pPr>
              <w:rPr>
                <w:sz w:val="14"/>
                <w:szCs w:val="18"/>
              </w:rPr>
            </w:pPr>
            <w:r w:rsidRPr="00FB0537">
              <w:t xml:space="preserve">When I was at the Generation Innovation work experience program, I was placed within a team, and then my team was assigned to LibertyIT.  My team and I then had to pitch our solution to a problem given to us by LibertyIT, to several members of the company. After this we had to deliver the same pitch to the other teams on the program. This work experience program helped me to become a more </w:t>
            </w:r>
            <w:r w:rsidRPr="00FB0537">
              <w:rPr>
                <w:i/>
                <w:iCs/>
              </w:rPr>
              <w:t>confident speaker</w:t>
            </w:r>
            <w:r w:rsidRPr="00FB0537">
              <w:t>.</w:t>
            </w:r>
            <w:r w:rsidR="00954286" w:rsidRPr="00FB0537">
              <w:t xml:space="preserve"> </w:t>
            </w:r>
          </w:p>
          <w:p w14:paraId="6579DC98" w14:textId="74F002E7" w:rsidR="00864942" w:rsidRPr="00864942" w:rsidRDefault="00192741" w:rsidP="00CC77E1">
            <w:pPr>
              <w:rPr>
                <w:sz w:val="12"/>
                <w:szCs w:val="16"/>
              </w:rPr>
            </w:pPr>
            <w:r>
              <w:rPr>
                <w:noProof/>
                <w:sz w:val="16"/>
                <w:szCs w:val="20"/>
              </w:rPr>
              <w:drawing>
                <wp:anchor distT="0" distB="0" distL="114300" distR="114300" simplePos="0" relativeHeight="251693056" behindDoc="0" locked="0" layoutInCell="1" allowOverlap="1" wp14:anchorId="50A73142" wp14:editId="72330B19">
                  <wp:simplePos x="0" y="0"/>
                  <wp:positionH relativeFrom="column">
                    <wp:posOffset>-286385</wp:posOffset>
                  </wp:positionH>
                  <wp:positionV relativeFrom="paragraph">
                    <wp:posOffset>103814</wp:posOffset>
                  </wp:positionV>
                  <wp:extent cx="238760" cy="238760"/>
                  <wp:effectExtent l="0" t="0" r="889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760" cy="238760"/>
                          </a:xfrm>
                          <a:prstGeom prst="rect">
                            <a:avLst/>
                          </a:prstGeom>
                          <a:noFill/>
                        </pic:spPr>
                      </pic:pic>
                    </a:graphicData>
                  </a:graphic>
                  <wp14:sizeRelH relativeFrom="page">
                    <wp14:pctWidth>0</wp14:pctWidth>
                  </wp14:sizeRelH>
                  <wp14:sizeRelV relativeFrom="page">
                    <wp14:pctHeight>0</wp14:pctHeight>
                  </wp14:sizeRelV>
                </wp:anchor>
              </w:drawing>
            </w:r>
          </w:p>
          <w:p w14:paraId="395108C4" w14:textId="30A7F5EF" w:rsidR="00864942" w:rsidRPr="004D3011" w:rsidRDefault="003308E0" w:rsidP="00864942">
            <w:pPr>
              <w:pStyle w:val="Heading4"/>
              <w:rPr>
                <w:bCs/>
              </w:rPr>
            </w:pPr>
            <w:r>
              <w:t>Ulster University</w:t>
            </w:r>
            <w:r w:rsidR="00864942">
              <w:t>,</w:t>
            </w:r>
            <w:r w:rsidR="00864942" w:rsidRPr="004D3011">
              <w:t xml:space="preserve"> </w:t>
            </w:r>
            <w:r>
              <w:t xml:space="preserve">Researcher </w:t>
            </w:r>
            <w:r w:rsidR="00864942">
              <w:t xml:space="preserve"> </w:t>
            </w:r>
          </w:p>
          <w:p w14:paraId="74CA271C" w14:textId="77777777" w:rsidR="00864942" w:rsidRPr="004D3011" w:rsidRDefault="00864942" w:rsidP="00864942">
            <w:pPr>
              <w:pStyle w:val="Date"/>
            </w:pPr>
            <w:r>
              <w:t xml:space="preserve">17/06/2019 </w:t>
            </w:r>
            <w:r w:rsidRPr="004D3011">
              <w:t>–</w:t>
            </w:r>
            <w:r>
              <w:t xml:space="preserve"> 20/06/2019</w:t>
            </w:r>
          </w:p>
          <w:p w14:paraId="1401F5FE" w14:textId="37334742" w:rsidR="00864942" w:rsidRPr="00FB0537" w:rsidRDefault="003308E0" w:rsidP="00CC77E1">
            <w:pPr>
              <w:rPr>
                <w:sz w:val="14"/>
                <w:szCs w:val="18"/>
              </w:rPr>
            </w:pPr>
            <w:r w:rsidRPr="00FB0537">
              <w:t xml:space="preserve">I spent three days at Ulster University, as part of the Sentinus Insight Into IT program, and this is where I conducted several experiments on virtual laboratories. This work experience program helped me to improve my </w:t>
            </w:r>
            <w:r w:rsidRPr="00FB0537">
              <w:rPr>
                <w:i/>
                <w:iCs/>
              </w:rPr>
              <w:t>report writing skills</w:t>
            </w:r>
            <w:r w:rsidRPr="00FB0537">
              <w:t xml:space="preserve"> and my </w:t>
            </w:r>
            <w:r w:rsidRPr="00FB0537">
              <w:rPr>
                <w:i/>
                <w:iCs/>
              </w:rPr>
              <w:t>research skills</w:t>
            </w:r>
            <w:r w:rsidRPr="00FB0537">
              <w:t xml:space="preserve"> through researching the different experiments which I carried out, such as an experiment on Brownian motion, and writing a report on these findings.</w:t>
            </w:r>
          </w:p>
          <w:p w14:paraId="5F631953" w14:textId="7FB3BC32" w:rsidR="00B86148" w:rsidRPr="00E7719E" w:rsidRDefault="00B86148" w:rsidP="00864942"/>
        </w:tc>
      </w:tr>
    </w:tbl>
    <w:p w14:paraId="55DD1061" w14:textId="052F2FD2" w:rsidR="00FB40F2" w:rsidRDefault="00FB40F2" w:rsidP="00E7719E">
      <w:pPr>
        <w:tabs>
          <w:tab w:val="left" w:pos="990"/>
        </w:tabs>
      </w:pPr>
    </w:p>
    <w:sectPr w:rsidR="00FB40F2" w:rsidSect="000C45FF">
      <w:headerReference w:type="default" r:id="rId3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98D5F" w14:textId="77777777" w:rsidR="00C82A88" w:rsidRDefault="00C82A88" w:rsidP="000C45FF">
      <w:r>
        <w:separator/>
      </w:r>
    </w:p>
  </w:endnote>
  <w:endnote w:type="continuationSeparator" w:id="0">
    <w:p w14:paraId="170DC10E" w14:textId="77777777" w:rsidR="00C82A88" w:rsidRDefault="00C82A88"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B0768" w14:textId="77777777" w:rsidR="00C82A88" w:rsidRDefault="00C82A88" w:rsidP="000C45FF">
      <w:r>
        <w:separator/>
      </w:r>
    </w:p>
  </w:footnote>
  <w:footnote w:type="continuationSeparator" w:id="0">
    <w:p w14:paraId="0B689476" w14:textId="77777777" w:rsidR="00C82A88" w:rsidRDefault="00C82A88"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C0D28" w14:textId="77777777" w:rsidR="000C45FF" w:rsidRDefault="000C45FF">
    <w:pPr>
      <w:pStyle w:val="Header"/>
    </w:pPr>
    <w:r>
      <w:rPr>
        <w:noProof/>
      </w:rPr>
      <w:drawing>
        <wp:anchor distT="0" distB="0" distL="114300" distR="114300" simplePos="0" relativeHeight="251658240" behindDoc="1" locked="0" layoutInCell="1" allowOverlap="1" wp14:anchorId="65ED6992" wp14:editId="5FF7FA40">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1" type="#_x0000_t75" style="width:8.3pt;height:12.2pt;visibility:visible;mso-wrap-style:square" o:bullet="t">
        <v:imagedata r:id="rId1" o:title=""/>
      </v:shape>
    </w:pict>
  </w:numPicBullet>
  <w:abstractNum w:abstractNumId="0" w15:restartNumberingAfterBreak="0">
    <w:nsid w:val="1C5C32C0"/>
    <w:multiLevelType w:val="hybridMultilevel"/>
    <w:tmpl w:val="59906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CF09B4"/>
    <w:multiLevelType w:val="hybridMultilevel"/>
    <w:tmpl w:val="00FAD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874DB5"/>
    <w:multiLevelType w:val="hybridMultilevel"/>
    <w:tmpl w:val="D2F80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A494A2B"/>
    <w:multiLevelType w:val="hybridMultilevel"/>
    <w:tmpl w:val="1A408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0F2"/>
    <w:rsid w:val="00003AF3"/>
    <w:rsid w:val="00012E34"/>
    <w:rsid w:val="00036450"/>
    <w:rsid w:val="00066848"/>
    <w:rsid w:val="00094499"/>
    <w:rsid w:val="000A46FD"/>
    <w:rsid w:val="000C45FF"/>
    <w:rsid w:val="000E3FD1"/>
    <w:rsid w:val="000F67BA"/>
    <w:rsid w:val="00112054"/>
    <w:rsid w:val="001525E1"/>
    <w:rsid w:val="00173A0C"/>
    <w:rsid w:val="00180329"/>
    <w:rsid w:val="0019001F"/>
    <w:rsid w:val="00192741"/>
    <w:rsid w:val="001A74A5"/>
    <w:rsid w:val="001B2ABD"/>
    <w:rsid w:val="001E0391"/>
    <w:rsid w:val="001E1759"/>
    <w:rsid w:val="001E65BA"/>
    <w:rsid w:val="001F1ECC"/>
    <w:rsid w:val="00231866"/>
    <w:rsid w:val="002400EB"/>
    <w:rsid w:val="00256CF7"/>
    <w:rsid w:val="00281FD5"/>
    <w:rsid w:val="002F09AB"/>
    <w:rsid w:val="0030481B"/>
    <w:rsid w:val="003156FC"/>
    <w:rsid w:val="003254B5"/>
    <w:rsid w:val="003308E0"/>
    <w:rsid w:val="00336B49"/>
    <w:rsid w:val="0037121F"/>
    <w:rsid w:val="003A5094"/>
    <w:rsid w:val="003A6B7D"/>
    <w:rsid w:val="003A74F2"/>
    <w:rsid w:val="003B06CA"/>
    <w:rsid w:val="003E0D35"/>
    <w:rsid w:val="004071FC"/>
    <w:rsid w:val="00445947"/>
    <w:rsid w:val="00453F5D"/>
    <w:rsid w:val="004813B3"/>
    <w:rsid w:val="00496591"/>
    <w:rsid w:val="004C60DD"/>
    <w:rsid w:val="004C63E4"/>
    <w:rsid w:val="004D3011"/>
    <w:rsid w:val="004F2683"/>
    <w:rsid w:val="005262AC"/>
    <w:rsid w:val="00533A17"/>
    <w:rsid w:val="00563173"/>
    <w:rsid w:val="0057152B"/>
    <w:rsid w:val="0059675B"/>
    <w:rsid w:val="005E39D5"/>
    <w:rsid w:val="00600670"/>
    <w:rsid w:val="0062123A"/>
    <w:rsid w:val="00646E75"/>
    <w:rsid w:val="0065136C"/>
    <w:rsid w:val="006560B7"/>
    <w:rsid w:val="006771D0"/>
    <w:rsid w:val="006B1466"/>
    <w:rsid w:val="006D3A5D"/>
    <w:rsid w:val="00715FCB"/>
    <w:rsid w:val="007341F3"/>
    <w:rsid w:val="00743101"/>
    <w:rsid w:val="0075239D"/>
    <w:rsid w:val="00753327"/>
    <w:rsid w:val="007775E1"/>
    <w:rsid w:val="00785BBE"/>
    <w:rsid w:val="007867A0"/>
    <w:rsid w:val="007927F5"/>
    <w:rsid w:val="007A26AB"/>
    <w:rsid w:val="007B26AD"/>
    <w:rsid w:val="007F2BFC"/>
    <w:rsid w:val="00802CA0"/>
    <w:rsid w:val="00812B5D"/>
    <w:rsid w:val="0084321B"/>
    <w:rsid w:val="00864942"/>
    <w:rsid w:val="008F2856"/>
    <w:rsid w:val="009260CD"/>
    <w:rsid w:val="00952C25"/>
    <w:rsid w:val="00954286"/>
    <w:rsid w:val="009A57B2"/>
    <w:rsid w:val="00A10B7A"/>
    <w:rsid w:val="00A2118D"/>
    <w:rsid w:val="00A37891"/>
    <w:rsid w:val="00AB411D"/>
    <w:rsid w:val="00AD76E2"/>
    <w:rsid w:val="00B20152"/>
    <w:rsid w:val="00B359E4"/>
    <w:rsid w:val="00B42C13"/>
    <w:rsid w:val="00B57D98"/>
    <w:rsid w:val="00B70850"/>
    <w:rsid w:val="00B86148"/>
    <w:rsid w:val="00C066B6"/>
    <w:rsid w:val="00C37BA1"/>
    <w:rsid w:val="00C4674C"/>
    <w:rsid w:val="00C506CF"/>
    <w:rsid w:val="00C72BED"/>
    <w:rsid w:val="00C82A88"/>
    <w:rsid w:val="00C9578B"/>
    <w:rsid w:val="00CB0055"/>
    <w:rsid w:val="00CC77E1"/>
    <w:rsid w:val="00D02E9D"/>
    <w:rsid w:val="00D2522B"/>
    <w:rsid w:val="00D422DE"/>
    <w:rsid w:val="00D5459D"/>
    <w:rsid w:val="00D672D1"/>
    <w:rsid w:val="00D83580"/>
    <w:rsid w:val="00D94F33"/>
    <w:rsid w:val="00DA1F4D"/>
    <w:rsid w:val="00DD172A"/>
    <w:rsid w:val="00DD630D"/>
    <w:rsid w:val="00DE1C52"/>
    <w:rsid w:val="00E25A26"/>
    <w:rsid w:val="00E4381A"/>
    <w:rsid w:val="00E44638"/>
    <w:rsid w:val="00E55D74"/>
    <w:rsid w:val="00E7719E"/>
    <w:rsid w:val="00EB380A"/>
    <w:rsid w:val="00ED2EFF"/>
    <w:rsid w:val="00EE6E39"/>
    <w:rsid w:val="00F454FC"/>
    <w:rsid w:val="00F60274"/>
    <w:rsid w:val="00F62F72"/>
    <w:rsid w:val="00F77FB9"/>
    <w:rsid w:val="00FB0537"/>
    <w:rsid w:val="00FB068F"/>
    <w:rsid w:val="00FB4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D0B0C"/>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 w:type="paragraph" w:styleId="ListParagraph">
    <w:name w:val="List Paragraph"/>
    <w:basedOn w:val="Normal"/>
    <w:uiPriority w:val="34"/>
    <w:semiHidden/>
    <w:qFormat/>
    <w:rsid w:val="007A26AB"/>
    <w:pPr>
      <w:ind w:left="720"/>
      <w:contextualSpacing/>
    </w:pPr>
  </w:style>
  <w:style w:type="character" w:styleId="CommentReference">
    <w:name w:val="annotation reference"/>
    <w:basedOn w:val="DefaultParagraphFont"/>
    <w:uiPriority w:val="99"/>
    <w:semiHidden/>
    <w:unhideWhenUsed/>
    <w:rsid w:val="00E7719E"/>
    <w:rPr>
      <w:sz w:val="16"/>
      <w:szCs w:val="16"/>
    </w:rPr>
  </w:style>
  <w:style w:type="paragraph" w:styleId="CommentText">
    <w:name w:val="annotation text"/>
    <w:basedOn w:val="Normal"/>
    <w:link w:val="CommentTextChar"/>
    <w:uiPriority w:val="99"/>
    <w:semiHidden/>
    <w:unhideWhenUsed/>
    <w:rsid w:val="00E7719E"/>
    <w:rPr>
      <w:sz w:val="20"/>
      <w:szCs w:val="20"/>
    </w:rPr>
  </w:style>
  <w:style w:type="character" w:customStyle="1" w:styleId="CommentTextChar">
    <w:name w:val="Comment Text Char"/>
    <w:basedOn w:val="DefaultParagraphFont"/>
    <w:link w:val="CommentText"/>
    <w:uiPriority w:val="99"/>
    <w:semiHidden/>
    <w:rsid w:val="00E7719E"/>
    <w:rPr>
      <w:sz w:val="20"/>
      <w:szCs w:val="20"/>
    </w:rPr>
  </w:style>
  <w:style w:type="paragraph" w:styleId="CommentSubject">
    <w:name w:val="annotation subject"/>
    <w:basedOn w:val="CommentText"/>
    <w:next w:val="CommentText"/>
    <w:link w:val="CommentSubjectChar"/>
    <w:uiPriority w:val="99"/>
    <w:semiHidden/>
    <w:unhideWhenUsed/>
    <w:rsid w:val="00E7719E"/>
    <w:rPr>
      <w:b/>
      <w:bCs/>
    </w:rPr>
  </w:style>
  <w:style w:type="character" w:customStyle="1" w:styleId="CommentSubjectChar">
    <w:name w:val="Comment Subject Char"/>
    <w:basedOn w:val="CommentTextChar"/>
    <w:link w:val="CommentSubject"/>
    <w:uiPriority w:val="99"/>
    <w:semiHidden/>
    <w:rsid w:val="00E7719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652653">
      <w:bodyDiv w:val="1"/>
      <w:marLeft w:val="0"/>
      <w:marRight w:val="0"/>
      <w:marTop w:val="0"/>
      <w:marBottom w:val="0"/>
      <w:divBdr>
        <w:top w:val="none" w:sz="0" w:space="0" w:color="auto"/>
        <w:left w:val="none" w:sz="0" w:space="0" w:color="auto"/>
        <w:bottom w:val="none" w:sz="0" w:space="0" w:color="auto"/>
        <w:right w:val="none" w:sz="0" w:space="0" w:color="auto"/>
      </w:divBdr>
    </w:div>
    <w:div w:id="1495753659">
      <w:bodyDiv w:val="1"/>
      <w:marLeft w:val="0"/>
      <w:marRight w:val="0"/>
      <w:marTop w:val="0"/>
      <w:marBottom w:val="0"/>
      <w:divBdr>
        <w:top w:val="none" w:sz="0" w:space="0" w:color="auto"/>
        <w:left w:val="none" w:sz="0" w:space="0" w:color="auto"/>
        <w:bottom w:val="none" w:sz="0" w:space="0" w:color="auto"/>
        <w:right w:val="none" w:sz="0" w:space="0" w:color="auto"/>
      </w:divBdr>
      <w:divsChild>
        <w:div w:id="633754737">
          <w:marLeft w:val="0"/>
          <w:marRight w:val="0"/>
          <w:marTop w:val="0"/>
          <w:marBottom w:val="0"/>
          <w:divBdr>
            <w:top w:val="none" w:sz="0" w:space="0" w:color="auto"/>
            <w:left w:val="none" w:sz="0" w:space="0" w:color="auto"/>
            <w:bottom w:val="none" w:sz="0" w:space="0" w:color="auto"/>
            <w:right w:val="none" w:sz="0" w:space="0" w:color="auto"/>
          </w:divBdr>
        </w:div>
      </w:divsChild>
    </w:div>
    <w:div w:id="1596934603">
      <w:bodyDiv w:val="1"/>
      <w:marLeft w:val="0"/>
      <w:marRight w:val="0"/>
      <w:marTop w:val="0"/>
      <w:marBottom w:val="0"/>
      <w:divBdr>
        <w:top w:val="none" w:sz="0" w:space="0" w:color="auto"/>
        <w:left w:val="none" w:sz="0" w:space="0" w:color="auto"/>
        <w:bottom w:val="none" w:sz="0" w:space="0" w:color="auto"/>
        <w:right w:val="none" w:sz="0" w:space="0" w:color="auto"/>
      </w:divBdr>
      <w:divsChild>
        <w:div w:id="1983541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mailto:adamlogan42@gmail.com" TargetMode="External"/><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image" Target="media/image9.sv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linkedin.com/in/adamlogan42"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2\AppData\Roaming\Microsoft\Templates\Blue%20grey%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CBE9AF054D4C1CA968061078C43063"/>
        <w:category>
          <w:name w:val="General"/>
          <w:gallery w:val="placeholder"/>
        </w:category>
        <w:types>
          <w:type w:val="bbPlcHdr"/>
        </w:types>
        <w:behaviors>
          <w:behavior w:val="content"/>
        </w:behaviors>
        <w:guid w:val="{3F97E444-255A-4248-BA9C-40DDDB981B7E}"/>
      </w:docPartPr>
      <w:docPartBody>
        <w:p w:rsidR="003D13BA" w:rsidRDefault="00A61E01" w:rsidP="00A61E01">
          <w:pPr>
            <w:pStyle w:val="01CBE9AF054D4C1CA968061078C43063"/>
          </w:pPr>
          <w:r w:rsidRPr="00D5459D">
            <w:t>Profile</w:t>
          </w:r>
        </w:p>
      </w:docPartBody>
    </w:docPart>
    <w:docPart>
      <w:docPartPr>
        <w:name w:val="6D6B30327A4E4C3EAE5C8289D23F2ACD"/>
        <w:category>
          <w:name w:val="General"/>
          <w:gallery w:val="placeholder"/>
        </w:category>
        <w:types>
          <w:type w:val="bbPlcHdr"/>
        </w:types>
        <w:behaviors>
          <w:behavior w:val="content"/>
        </w:behaviors>
        <w:guid w:val="{6110D440-567A-4CE3-81F1-63F8DF667661}"/>
      </w:docPartPr>
      <w:docPartBody>
        <w:p w:rsidR="003D13BA" w:rsidRDefault="00A61E01" w:rsidP="00A61E01">
          <w:pPr>
            <w:pStyle w:val="6D6B30327A4E4C3EAE5C8289D23F2ACD"/>
          </w:pPr>
          <w:r w:rsidRPr="00CB0055">
            <w:t>Contact</w:t>
          </w:r>
        </w:p>
      </w:docPartBody>
    </w:docPart>
    <w:docPart>
      <w:docPartPr>
        <w:name w:val="0A1CFB7F39764A2AABDF5E3F17DB8935"/>
        <w:category>
          <w:name w:val="General"/>
          <w:gallery w:val="placeholder"/>
        </w:category>
        <w:types>
          <w:type w:val="bbPlcHdr"/>
        </w:types>
        <w:behaviors>
          <w:behavior w:val="content"/>
        </w:behaviors>
        <w:guid w:val="{C15BE3BB-FC75-4784-92DA-E3F8FE9F0787}"/>
      </w:docPartPr>
      <w:docPartBody>
        <w:p w:rsidR="003D13BA" w:rsidRDefault="00A61E01" w:rsidP="00A61E01">
          <w:pPr>
            <w:pStyle w:val="0A1CFB7F39764A2AABDF5E3F17DB8935"/>
          </w:pPr>
          <w:r w:rsidRPr="00036450">
            <w:t>EDUCATION</w:t>
          </w:r>
        </w:p>
      </w:docPartBody>
    </w:docPart>
    <w:docPart>
      <w:docPartPr>
        <w:name w:val="5C4789A360C74881AA487E2BF46C736F"/>
        <w:category>
          <w:name w:val="General"/>
          <w:gallery w:val="placeholder"/>
        </w:category>
        <w:types>
          <w:type w:val="bbPlcHdr"/>
        </w:types>
        <w:behaviors>
          <w:behavior w:val="content"/>
        </w:behaviors>
        <w:guid w:val="{272270D3-E81A-404E-8E87-C809526D6D45}"/>
      </w:docPartPr>
      <w:docPartBody>
        <w:p w:rsidR="003D13BA" w:rsidRDefault="00A61E01" w:rsidP="00A61E01">
          <w:pPr>
            <w:pStyle w:val="5C4789A360C74881AA487E2BF46C736F"/>
          </w:pPr>
          <w:r w:rsidRPr="00036450">
            <w:t>WORK EXPERIENCE</w:t>
          </w:r>
        </w:p>
      </w:docPartBody>
    </w:docPart>
    <w:docPart>
      <w:docPartPr>
        <w:name w:val="CD8D79A466634C3A8D14DAC6AA4F2DCD"/>
        <w:category>
          <w:name w:val="General"/>
          <w:gallery w:val="placeholder"/>
        </w:category>
        <w:types>
          <w:type w:val="bbPlcHdr"/>
        </w:types>
        <w:behaviors>
          <w:behavior w:val="content"/>
        </w:behaviors>
        <w:guid w:val="{52C16476-5A59-4085-859E-EEF4A2B736E6}"/>
      </w:docPartPr>
      <w:docPartBody>
        <w:p w:rsidR="003D13BA" w:rsidRDefault="00A61E01" w:rsidP="00A61E01">
          <w:pPr>
            <w:pStyle w:val="CD8D79A466634C3A8D14DAC6AA4F2DCD"/>
          </w:pPr>
          <w:r w:rsidRPr="00CB0055">
            <w:t>Hobbies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E01"/>
    <w:rsid w:val="00327A29"/>
    <w:rsid w:val="003D13BA"/>
    <w:rsid w:val="003D74CD"/>
    <w:rsid w:val="0082166D"/>
    <w:rsid w:val="00A61E01"/>
    <w:rsid w:val="00B363D6"/>
    <w:rsid w:val="00BD1E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A61E01"/>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C45911" w:themeColor="accent2" w:themeShade="BF"/>
      <w:u w:val="single"/>
    </w:rPr>
  </w:style>
  <w:style w:type="character" w:customStyle="1" w:styleId="Heading2Char">
    <w:name w:val="Heading 2 Char"/>
    <w:basedOn w:val="DefaultParagraphFont"/>
    <w:link w:val="Heading2"/>
    <w:uiPriority w:val="9"/>
    <w:rsid w:val="00A61E01"/>
    <w:rPr>
      <w:rFonts w:asciiTheme="majorHAnsi" w:eastAsiaTheme="majorEastAsia" w:hAnsiTheme="majorHAnsi" w:cstheme="majorBidi"/>
      <w:b/>
      <w:bCs/>
      <w:caps/>
      <w:szCs w:val="26"/>
      <w:lang w:val="en-US" w:eastAsia="ja-JP"/>
    </w:rPr>
  </w:style>
  <w:style w:type="paragraph" w:customStyle="1" w:styleId="01CBE9AF054D4C1CA968061078C43063">
    <w:name w:val="01CBE9AF054D4C1CA968061078C43063"/>
    <w:rsid w:val="00A61E01"/>
  </w:style>
  <w:style w:type="paragraph" w:customStyle="1" w:styleId="6D6B30327A4E4C3EAE5C8289D23F2ACD">
    <w:name w:val="6D6B30327A4E4C3EAE5C8289D23F2ACD"/>
    <w:rsid w:val="00A61E01"/>
  </w:style>
  <w:style w:type="paragraph" w:customStyle="1" w:styleId="0A1CFB7F39764A2AABDF5E3F17DB8935">
    <w:name w:val="0A1CFB7F39764A2AABDF5E3F17DB8935"/>
    <w:rsid w:val="00A61E01"/>
  </w:style>
  <w:style w:type="paragraph" w:customStyle="1" w:styleId="5C4789A360C74881AA487E2BF46C736F">
    <w:name w:val="5C4789A360C74881AA487E2BF46C736F"/>
    <w:rsid w:val="00A61E01"/>
  </w:style>
  <w:style w:type="paragraph" w:customStyle="1" w:styleId="CD8D79A466634C3A8D14DAC6AA4F2DCD">
    <w:name w:val="CD8D79A466634C3A8D14DAC6AA4F2DCD"/>
    <w:rsid w:val="00A61E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24C4DE3-F606-4296-A54A-33AC04A1614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8506A0D-4821-47C2-BD9B-CACF27C6B108}">
  <ds:schemaRefs>
    <ds:schemaRef ds:uri="http://schemas.microsoft.com/sharepoint/v3/contenttype/forms"/>
  </ds:schemaRefs>
</ds:datastoreItem>
</file>

<file path=customXml/itemProps3.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grey resume</Template>
  <TotalTime>0</TotalTime>
  <Pages>2</Pages>
  <Words>998</Words>
  <Characters>5692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2022-02-03T16:28:00Z</dcterms:created>
  <dcterms:modified xsi:type="dcterms:W3CDTF">2022-02-03T16:40:00Z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