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B86148" w:rsidRPr="004255BB" w14:paraId="77CF76BE" w14:textId="77777777" w:rsidTr="001B2ABD">
        <w:tc>
          <w:tcPr>
            <w:tcW w:w="3600" w:type="dxa"/>
          </w:tcPr>
          <w:p w14:paraId="62AC997E" w14:textId="0CA8130A" w:rsidR="00B86148" w:rsidRPr="004255BB" w:rsidRDefault="00B86148" w:rsidP="00B86148">
            <w:pPr>
              <w:pStyle w:val="Heading3"/>
            </w:pPr>
            <w:r w:rsidRPr="004255BB">
              <w:rPr>
                <w:noProof/>
              </w:rPr>
              <mc:AlternateContent>
                <mc:Choice Requires="wps">
                  <w:drawing>
                    <wp:anchor distT="0" distB="0" distL="114300" distR="114300" simplePos="0" relativeHeight="251658240" behindDoc="0" locked="0" layoutInCell="1" allowOverlap="1" wp14:anchorId="4163F60A" wp14:editId="24C8DBCD">
                      <wp:simplePos x="0" y="0"/>
                      <wp:positionH relativeFrom="column">
                        <wp:posOffset>631825</wp:posOffset>
                      </wp:positionH>
                      <wp:positionV relativeFrom="paragraph">
                        <wp:posOffset>-226060</wp:posOffset>
                      </wp:positionV>
                      <wp:extent cx="1171575" cy="1552575"/>
                      <wp:effectExtent l="19050" t="19050" r="47625" b="47625"/>
                      <wp:wrapNone/>
                      <wp:docPr id="2" name="Oval 2"/>
                      <wp:cNvGraphicFramePr/>
                      <a:graphic xmlns:a="http://schemas.openxmlformats.org/drawingml/2006/main">
                        <a:graphicData uri="http://schemas.microsoft.com/office/word/2010/wordprocessingShape">
                          <wps:wsp>
                            <wps:cNvSpPr/>
                            <wps:spPr>
                              <a:xfrm>
                                <a:off x="0" y="0"/>
                                <a:ext cx="1171575" cy="1552575"/>
                              </a:xfrm>
                              <a:prstGeom prst="ellipse">
                                <a:avLst/>
                              </a:prstGeom>
                              <a:blipFill>
                                <a:blip r:embed="rId10">
                                  <a:extLst>
                                    <a:ext uri="{28A0092B-C50C-407E-A947-70E740481C1C}">
                                      <a14:useLocalDpi xmlns:a14="http://schemas.microsoft.com/office/drawing/2010/main" val="0"/>
                                    </a:ext>
                                  </a:extLst>
                                </a:blip>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D7279FB" id="Oval 2" o:spid="_x0000_s1026" style="position:absolute;margin-left:49.75pt;margin-top:-17.8pt;width:92.25pt;height:12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&#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" strokecolor="#94b6d2 [3204]" strokeweight="5pt">
                      <v:fill r:id="rId11" o:title="" recolor="t" rotate="t" type="frame"/>
                      <v:stroke joinstyle="miter"/>
                    </v:oval>
                  </w:pict>
                </mc:Fallback>
              </mc:AlternateContent>
            </w:r>
          </w:p>
          <w:p w14:paraId="3BC92779" w14:textId="001B1811" w:rsidR="00B86148" w:rsidRPr="004255BB" w:rsidRDefault="00B86148" w:rsidP="00B86148">
            <w:pPr>
              <w:pStyle w:val="Heading3"/>
            </w:pPr>
          </w:p>
          <w:p w14:paraId="034DA391" w14:textId="0ACCEF1D" w:rsidR="00B86148" w:rsidRPr="004255BB" w:rsidRDefault="00B86148" w:rsidP="00B86148">
            <w:pPr>
              <w:pStyle w:val="Heading3"/>
            </w:pPr>
          </w:p>
          <w:p w14:paraId="5B933DE4" w14:textId="36F2A549" w:rsidR="00B86148" w:rsidRPr="004255BB" w:rsidRDefault="00B86148" w:rsidP="00B86148">
            <w:pPr>
              <w:pStyle w:val="Heading3"/>
            </w:pPr>
          </w:p>
          <w:p w14:paraId="1CE5171C" w14:textId="2321CE2E" w:rsidR="00B86148" w:rsidRPr="004255BB" w:rsidRDefault="0065530B" w:rsidP="00212BA5">
            <w:pPr>
              <w:pStyle w:val="Heading3"/>
            </w:pPr>
            <w:r w:rsidRPr="004255BB">
              <w:rPr>
                <w:noProof/>
              </w:rPr>
              <w:drawing>
                <wp:anchor distT="0" distB="0" distL="114300" distR="114300" simplePos="0" relativeHeight="251712512" behindDoc="0" locked="0" layoutInCell="1" allowOverlap="1" wp14:anchorId="4555251A" wp14:editId="1A3A0CE2">
                  <wp:simplePos x="0" y="0"/>
                  <wp:positionH relativeFrom="column">
                    <wp:posOffset>-58420</wp:posOffset>
                  </wp:positionH>
                  <wp:positionV relativeFrom="paragraph">
                    <wp:posOffset>319659</wp:posOffset>
                  </wp:positionV>
                  <wp:extent cx="158115" cy="158115"/>
                  <wp:effectExtent l="0" t="0" r="0" b="0"/>
                  <wp:wrapNone/>
                  <wp:docPr id="986339267" name="Graphic 986339267"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115" cy="158115"/>
                          </a:xfrm>
                          <a:prstGeom prst="rect">
                            <a:avLst/>
                          </a:prstGeom>
                        </pic:spPr>
                      </pic:pic>
                    </a:graphicData>
                  </a:graphic>
                  <wp14:sizeRelH relativeFrom="page">
                    <wp14:pctWidth>0</wp14:pctWidth>
                  </wp14:sizeRelH>
                  <wp14:sizeRelV relativeFrom="page">
                    <wp14:pctHeight>0</wp14:pctHeight>
                  </wp14:sizeRelV>
                </wp:anchor>
              </w:drawing>
            </w:r>
            <w:sdt>
              <w:sdtPr>
                <w:id w:val="-1954003311"/>
                <w:placeholder>
                  <w:docPart w:val="6D6B30327A4E4C3EAE5C8289D23F2ACD"/>
                </w:placeholder>
                <w:temporary/>
                <w:showingPlcHdr/>
                <w15:appearance w15:val="hidden"/>
              </w:sdtPr>
              <w:sdtContent>
                <w:r w:rsidR="00B86148" w:rsidRPr="004255BB">
                  <w:t>Contact</w:t>
                </w:r>
              </w:sdtContent>
            </w:sdt>
          </w:p>
          <w:p w14:paraId="719259C5" w14:textId="4BABED6F" w:rsidR="00B86148" w:rsidRPr="004255BB" w:rsidRDefault="004F2683" w:rsidP="00B86148">
            <w:r w:rsidRPr="004255BB">
              <w:t xml:space="preserve">    </w:t>
            </w:r>
            <w:r w:rsidR="00B86148" w:rsidRPr="004255BB">
              <w:rPr>
                <w:b/>
                <w:bCs/>
              </w:rPr>
              <w:t>L</w:t>
            </w:r>
            <w:r w:rsidR="0075239D" w:rsidRPr="004255BB">
              <w:rPr>
                <w:b/>
                <w:bCs/>
              </w:rPr>
              <w:t>inkedIn</w:t>
            </w:r>
          </w:p>
          <w:p w14:paraId="168AD800" w14:textId="4D0173E3" w:rsidR="00B86148" w:rsidRPr="004255BB" w:rsidRDefault="00D94F33" w:rsidP="00B86148">
            <w:pPr>
              <w:rPr>
                <w:sz w:val="15"/>
                <w:szCs w:val="15"/>
              </w:rPr>
            </w:pPr>
            <w:r w:rsidRPr="004255BB">
              <w:t xml:space="preserve">    </w:t>
            </w:r>
            <w:hyperlink r:id="rId14" w:history="1">
              <w:r w:rsidRPr="004255BB">
                <w:rPr>
                  <w:rStyle w:val="Hyperlink"/>
                  <w:sz w:val="15"/>
                  <w:szCs w:val="15"/>
                </w:rPr>
                <w:t>www.linkedin.com/in/adamlogan42</w:t>
              </w:r>
            </w:hyperlink>
          </w:p>
          <w:p w14:paraId="1A8AD064" w14:textId="2E7EBED5" w:rsidR="00BC3379" w:rsidRPr="004255BB" w:rsidRDefault="00A36793" w:rsidP="00B86148">
            <w:r w:rsidRPr="004255BB">
              <w:rPr>
                <w:noProof/>
              </w:rPr>
              <w:drawing>
                <wp:anchor distT="0" distB="0" distL="114300" distR="114300" simplePos="0" relativeHeight="251697152" behindDoc="0" locked="0" layoutInCell="1" allowOverlap="1" wp14:anchorId="5130C50C" wp14:editId="726ED6E5">
                  <wp:simplePos x="0" y="0"/>
                  <wp:positionH relativeFrom="column">
                    <wp:posOffset>-59055</wp:posOffset>
                  </wp:positionH>
                  <wp:positionV relativeFrom="paragraph">
                    <wp:posOffset>150495</wp:posOffset>
                  </wp:positionV>
                  <wp:extent cx="158115" cy="158115"/>
                  <wp:effectExtent l="0" t="0" r="0" b="0"/>
                  <wp:wrapNone/>
                  <wp:docPr id="6" name="Graphic 6"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115" cy="158115"/>
                          </a:xfrm>
                          <a:prstGeom prst="rect">
                            <a:avLst/>
                          </a:prstGeom>
                        </pic:spPr>
                      </pic:pic>
                    </a:graphicData>
                  </a:graphic>
                  <wp14:sizeRelH relativeFrom="page">
                    <wp14:pctWidth>0</wp14:pctWidth>
                  </wp14:sizeRelH>
                  <wp14:sizeRelV relativeFrom="page">
                    <wp14:pctHeight>0</wp14:pctHeight>
                  </wp14:sizeRelV>
                </wp:anchor>
              </w:drawing>
            </w:r>
          </w:p>
          <w:p w14:paraId="0C0F4244" w14:textId="67FB071E" w:rsidR="00BC3379" w:rsidRPr="004255BB" w:rsidRDefault="00BC3379" w:rsidP="00BC3379">
            <w:r w:rsidRPr="004255BB">
              <w:t xml:space="preserve">    </w:t>
            </w:r>
            <w:r w:rsidRPr="004255BB">
              <w:rPr>
                <w:b/>
                <w:bCs/>
              </w:rPr>
              <w:t>Personal Website</w:t>
            </w:r>
          </w:p>
          <w:p w14:paraId="5C1AD2A1" w14:textId="15A2E215" w:rsidR="00BC3379" w:rsidRPr="004255BB" w:rsidRDefault="00BC3379" w:rsidP="00B86148">
            <w:pPr>
              <w:rPr>
                <w:sz w:val="15"/>
                <w:szCs w:val="15"/>
              </w:rPr>
            </w:pPr>
            <w:r w:rsidRPr="004255BB">
              <w:t xml:space="preserve">    </w:t>
            </w:r>
            <w:hyperlink r:id="rId15" w:history="1">
              <w:r w:rsidR="007538E5" w:rsidRPr="004255BB">
                <w:rPr>
                  <w:rStyle w:val="Hyperlink"/>
                  <w:sz w:val="15"/>
                  <w:szCs w:val="15"/>
                </w:rPr>
                <w:t>https://adam-logan-portfolio.netlify.app/</w:t>
              </w:r>
            </w:hyperlink>
            <w:r w:rsidR="00A36793" w:rsidRPr="004255BB">
              <w:rPr>
                <w:sz w:val="15"/>
                <w:szCs w:val="15"/>
              </w:rPr>
              <w:t xml:space="preserve"> </w:t>
            </w:r>
          </w:p>
          <w:p w14:paraId="226D3B62" w14:textId="1AA6EF0B" w:rsidR="00BC3379" w:rsidRPr="004255BB" w:rsidRDefault="00A36793" w:rsidP="00B86148">
            <w:r w:rsidRPr="004255BB">
              <w:rPr>
                <w:noProof/>
              </w:rPr>
              <w:drawing>
                <wp:anchor distT="0" distB="0" distL="114300" distR="114300" simplePos="0" relativeHeight="251699200" behindDoc="0" locked="0" layoutInCell="1" allowOverlap="1" wp14:anchorId="0CB4B782" wp14:editId="0E072483">
                  <wp:simplePos x="0" y="0"/>
                  <wp:positionH relativeFrom="column">
                    <wp:posOffset>-59055</wp:posOffset>
                  </wp:positionH>
                  <wp:positionV relativeFrom="paragraph">
                    <wp:posOffset>150495</wp:posOffset>
                  </wp:positionV>
                  <wp:extent cx="158115" cy="158115"/>
                  <wp:effectExtent l="0" t="0" r="0" b="0"/>
                  <wp:wrapNone/>
                  <wp:docPr id="7" name="Graphic 7"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115" cy="158115"/>
                          </a:xfrm>
                          <a:prstGeom prst="rect">
                            <a:avLst/>
                          </a:prstGeom>
                        </pic:spPr>
                      </pic:pic>
                    </a:graphicData>
                  </a:graphic>
                  <wp14:sizeRelH relativeFrom="page">
                    <wp14:pctWidth>0</wp14:pctWidth>
                  </wp14:sizeRelH>
                  <wp14:sizeRelV relativeFrom="page">
                    <wp14:pctHeight>0</wp14:pctHeight>
                  </wp14:sizeRelV>
                </wp:anchor>
              </w:drawing>
            </w:r>
          </w:p>
          <w:p w14:paraId="2CD2C540" w14:textId="5DB11D87" w:rsidR="00BC3379" w:rsidRPr="004255BB" w:rsidRDefault="00BC3379" w:rsidP="00BC3379">
            <w:r w:rsidRPr="004255BB">
              <w:t xml:space="preserve">    </w:t>
            </w:r>
            <w:r w:rsidR="00A36793" w:rsidRPr="004255BB">
              <w:rPr>
                <w:b/>
                <w:bCs/>
              </w:rPr>
              <w:t>GitHub</w:t>
            </w:r>
          </w:p>
          <w:p w14:paraId="3A821E57" w14:textId="7D9C643A" w:rsidR="00BC3379" w:rsidRPr="004255BB" w:rsidRDefault="00BC3379" w:rsidP="00B86148">
            <w:pPr>
              <w:rPr>
                <w:sz w:val="15"/>
                <w:szCs w:val="15"/>
              </w:rPr>
            </w:pPr>
            <w:r w:rsidRPr="004255BB">
              <w:rPr>
                <w:sz w:val="15"/>
                <w:szCs w:val="15"/>
              </w:rPr>
              <w:t xml:space="preserve">    </w:t>
            </w:r>
            <w:r w:rsidR="007538E5" w:rsidRPr="004255BB">
              <w:rPr>
                <w:sz w:val="15"/>
                <w:szCs w:val="15"/>
              </w:rPr>
              <w:t xml:space="preserve"> </w:t>
            </w:r>
            <w:hyperlink r:id="rId16" w:history="1">
              <w:r w:rsidR="007538E5" w:rsidRPr="004255BB">
                <w:rPr>
                  <w:rStyle w:val="Hyperlink"/>
                  <w:sz w:val="15"/>
                  <w:szCs w:val="15"/>
                </w:rPr>
                <w:t>https://github.com/adamlogan17</w:t>
              </w:r>
            </w:hyperlink>
          </w:p>
          <w:p w14:paraId="678D2E2C" w14:textId="43A59D97" w:rsidR="00B86148" w:rsidRPr="004255BB" w:rsidRDefault="00336B49" w:rsidP="00B86148">
            <w:pPr>
              <w:rPr>
                <w:color w:val="548AB7" w:themeColor="accent1" w:themeShade="BF"/>
              </w:rPr>
            </w:pPr>
            <w:r w:rsidRPr="004255BB">
              <w:rPr>
                <w:noProof/>
                <w:color w:val="548AB7" w:themeColor="accent1" w:themeShade="BF"/>
              </w:rPr>
              <w:drawing>
                <wp:anchor distT="0" distB="0" distL="114300" distR="114300" simplePos="0" relativeHeight="251683840" behindDoc="0" locked="0" layoutInCell="1" allowOverlap="1" wp14:anchorId="10125EE5" wp14:editId="3E044D43">
                  <wp:simplePos x="0" y="0"/>
                  <wp:positionH relativeFrom="column">
                    <wp:posOffset>-58273</wp:posOffset>
                  </wp:positionH>
                  <wp:positionV relativeFrom="paragraph">
                    <wp:posOffset>141605</wp:posOffset>
                  </wp:positionV>
                  <wp:extent cx="158400" cy="158400"/>
                  <wp:effectExtent l="0" t="0" r="0" b="0"/>
                  <wp:wrapNone/>
                  <wp:docPr id="30" name="Graphic 30"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Envelope with solid fil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58400" cy="158400"/>
                          </a:xfrm>
                          <a:prstGeom prst="rect">
                            <a:avLst/>
                          </a:prstGeom>
                        </pic:spPr>
                      </pic:pic>
                    </a:graphicData>
                  </a:graphic>
                  <wp14:sizeRelH relativeFrom="page">
                    <wp14:pctWidth>0</wp14:pctWidth>
                  </wp14:sizeRelH>
                  <wp14:sizeRelV relativeFrom="page">
                    <wp14:pctHeight>0</wp14:pctHeight>
                  </wp14:sizeRelV>
                </wp:anchor>
              </w:drawing>
            </w:r>
          </w:p>
          <w:p w14:paraId="2E313456" w14:textId="3C13B1EE" w:rsidR="00B86148" w:rsidRPr="004255BB" w:rsidRDefault="00D94F33" w:rsidP="00B86148">
            <w:pPr>
              <w:rPr>
                <w:b/>
                <w:bCs/>
              </w:rPr>
            </w:pPr>
            <w:r w:rsidRPr="004255BB">
              <w:t xml:space="preserve">    </w:t>
            </w:r>
            <w:r w:rsidR="0075239D" w:rsidRPr="004255BB">
              <w:rPr>
                <w:b/>
                <w:bCs/>
              </w:rPr>
              <w:t>Email</w:t>
            </w:r>
          </w:p>
          <w:p w14:paraId="67EC58B8" w14:textId="0BB058BD" w:rsidR="00453F5D" w:rsidRDefault="00D94F33" w:rsidP="004F2683">
            <w:pPr>
              <w:rPr>
                <w:sz w:val="15"/>
                <w:szCs w:val="15"/>
              </w:rPr>
            </w:pPr>
            <w:r w:rsidRPr="004255BB">
              <w:t xml:space="preserve">    </w:t>
            </w:r>
            <w:hyperlink r:id="rId19" w:history="1">
              <w:r w:rsidRPr="004255BB">
                <w:rPr>
                  <w:rStyle w:val="Hyperlink"/>
                  <w:sz w:val="15"/>
                  <w:szCs w:val="15"/>
                </w:rPr>
                <w:t>adamlogan42@gmail.com</w:t>
              </w:r>
            </w:hyperlink>
            <w:r w:rsidR="00B86148" w:rsidRPr="004255BB">
              <w:rPr>
                <w:sz w:val="15"/>
                <w:szCs w:val="15"/>
              </w:rPr>
              <w:t xml:space="preserve"> </w:t>
            </w:r>
            <w:r w:rsidRPr="004255BB">
              <w:rPr>
                <w:sz w:val="15"/>
                <w:szCs w:val="15"/>
              </w:rPr>
              <w:t xml:space="preserve"> </w:t>
            </w:r>
          </w:p>
          <w:p w14:paraId="09E92A1E" w14:textId="4806086D" w:rsidR="00F1783B" w:rsidRDefault="00F1783B" w:rsidP="004F2683">
            <w:pPr>
              <w:rPr>
                <w:sz w:val="15"/>
                <w:szCs w:val="15"/>
              </w:rPr>
            </w:pPr>
          </w:p>
          <w:p w14:paraId="62F5B31F" w14:textId="7030E452" w:rsidR="007A26AB" w:rsidRPr="004255BB" w:rsidRDefault="007A26AB" w:rsidP="007A26AB">
            <w:pPr>
              <w:pStyle w:val="Heading3"/>
            </w:pPr>
            <w:r w:rsidRPr="004255BB">
              <w:t>Technical Skills</w:t>
            </w:r>
          </w:p>
          <w:p w14:paraId="14008A89" w14:textId="6B5FEC88" w:rsidR="007A26AB" w:rsidRPr="004255BB" w:rsidRDefault="007A26AB" w:rsidP="007A26AB">
            <w:pPr>
              <w:rPr>
                <w:b/>
                <w:bCs/>
              </w:rPr>
            </w:pPr>
            <w:r w:rsidRPr="004255BB">
              <w:rPr>
                <w:b/>
                <w:bCs/>
              </w:rPr>
              <w:t>Development Languages</w:t>
            </w:r>
            <w:r w:rsidR="003A41A7">
              <w:rPr>
                <w:b/>
                <w:bCs/>
              </w:rPr>
              <w:t>/Tools</w:t>
            </w:r>
          </w:p>
          <w:p w14:paraId="765B5E7E" w14:textId="569CA688" w:rsidR="007A26AB" w:rsidRPr="00D80A4F" w:rsidRDefault="007A26AB" w:rsidP="00D80A4F">
            <w:pPr>
              <w:pStyle w:val="ListParagraph"/>
              <w:numPr>
                <w:ilvl w:val="0"/>
                <w:numId w:val="2"/>
              </w:numPr>
              <w:rPr>
                <w:sz w:val="16"/>
                <w:szCs w:val="20"/>
              </w:rPr>
            </w:pPr>
            <w:r w:rsidRPr="004255BB">
              <w:rPr>
                <w:sz w:val="16"/>
                <w:szCs w:val="20"/>
              </w:rPr>
              <w:t>Python</w:t>
            </w:r>
          </w:p>
          <w:p w14:paraId="2A450D5F" w14:textId="42267217" w:rsidR="007A26AB" w:rsidRPr="004255BB" w:rsidRDefault="00B70FFD" w:rsidP="007A26AB">
            <w:pPr>
              <w:pStyle w:val="ListParagraph"/>
              <w:numPr>
                <w:ilvl w:val="0"/>
                <w:numId w:val="2"/>
              </w:numPr>
              <w:rPr>
                <w:sz w:val="16"/>
                <w:szCs w:val="20"/>
              </w:rPr>
            </w:pPr>
            <w:r>
              <w:rPr>
                <w:sz w:val="16"/>
                <w:szCs w:val="20"/>
              </w:rPr>
              <w:t>React</w:t>
            </w:r>
          </w:p>
          <w:p w14:paraId="56420A29" w14:textId="647294B8" w:rsidR="007A26AB" w:rsidRPr="00B70FFD" w:rsidRDefault="008217B7" w:rsidP="00B70FFD">
            <w:pPr>
              <w:pStyle w:val="ListParagraph"/>
              <w:numPr>
                <w:ilvl w:val="0"/>
                <w:numId w:val="2"/>
              </w:numPr>
              <w:rPr>
                <w:sz w:val="16"/>
                <w:szCs w:val="20"/>
              </w:rPr>
            </w:pPr>
            <w:r>
              <w:rPr>
                <w:sz w:val="16"/>
                <w:szCs w:val="20"/>
              </w:rPr>
              <w:t>Terraform</w:t>
            </w:r>
          </w:p>
          <w:p w14:paraId="3E8CABF9" w14:textId="22379079" w:rsidR="007A26AB" w:rsidRDefault="008217B7" w:rsidP="007A26AB">
            <w:pPr>
              <w:pStyle w:val="ListParagraph"/>
              <w:numPr>
                <w:ilvl w:val="0"/>
                <w:numId w:val="2"/>
              </w:numPr>
              <w:rPr>
                <w:sz w:val="16"/>
                <w:szCs w:val="20"/>
              </w:rPr>
            </w:pPr>
            <w:r w:rsidRPr="008217B7">
              <w:rPr>
                <w:sz w:val="16"/>
                <w:szCs w:val="20"/>
              </w:rPr>
              <w:t>Kubernetes</w:t>
            </w:r>
          </w:p>
          <w:p w14:paraId="28EDD0CA" w14:textId="77C40C6B" w:rsidR="003A41A7" w:rsidRDefault="003A41A7" w:rsidP="007A26AB">
            <w:pPr>
              <w:pStyle w:val="ListParagraph"/>
              <w:numPr>
                <w:ilvl w:val="0"/>
                <w:numId w:val="2"/>
              </w:numPr>
              <w:rPr>
                <w:sz w:val="16"/>
                <w:szCs w:val="20"/>
              </w:rPr>
            </w:pPr>
            <w:r>
              <w:rPr>
                <w:sz w:val="16"/>
                <w:szCs w:val="20"/>
              </w:rPr>
              <w:t>Docker</w:t>
            </w:r>
          </w:p>
          <w:p w14:paraId="24F09AF1" w14:textId="313A0EFF" w:rsidR="009B75BB" w:rsidRPr="004255BB" w:rsidRDefault="009B75BB" w:rsidP="007A26AB">
            <w:pPr>
              <w:pStyle w:val="ListParagraph"/>
              <w:numPr>
                <w:ilvl w:val="0"/>
                <w:numId w:val="2"/>
              </w:numPr>
              <w:rPr>
                <w:sz w:val="16"/>
                <w:szCs w:val="20"/>
              </w:rPr>
            </w:pPr>
            <w:r>
              <w:rPr>
                <w:sz w:val="16"/>
                <w:szCs w:val="20"/>
              </w:rPr>
              <w:t>Java</w:t>
            </w:r>
          </w:p>
          <w:p w14:paraId="35AE4A92" w14:textId="5FDA827E" w:rsidR="007A26AB" w:rsidRPr="004255BB" w:rsidRDefault="007A26AB" w:rsidP="007A26AB">
            <w:pPr>
              <w:rPr>
                <w:b/>
                <w:bCs/>
              </w:rPr>
            </w:pPr>
            <w:r w:rsidRPr="004255BB">
              <w:rPr>
                <w:b/>
                <w:bCs/>
              </w:rPr>
              <w:t>Applications</w:t>
            </w:r>
            <w:r w:rsidR="00DD2FC9">
              <w:rPr>
                <w:b/>
                <w:bCs/>
              </w:rPr>
              <w:t>/Development Tools</w:t>
            </w:r>
          </w:p>
          <w:p w14:paraId="6CA35329" w14:textId="5A32B004" w:rsidR="008217B7" w:rsidRDefault="008217B7" w:rsidP="007A26AB">
            <w:pPr>
              <w:pStyle w:val="ListParagraph"/>
              <w:numPr>
                <w:ilvl w:val="0"/>
                <w:numId w:val="4"/>
              </w:numPr>
              <w:rPr>
                <w:sz w:val="16"/>
                <w:szCs w:val="20"/>
              </w:rPr>
            </w:pPr>
            <w:r>
              <w:rPr>
                <w:sz w:val="16"/>
                <w:szCs w:val="20"/>
              </w:rPr>
              <w:t>AWS</w:t>
            </w:r>
          </w:p>
          <w:p w14:paraId="3D8D5DAF" w14:textId="6CF45816" w:rsidR="007A26AB" w:rsidRPr="004255BB" w:rsidRDefault="007A26AB" w:rsidP="007A26AB">
            <w:pPr>
              <w:pStyle w:val="ListParagraph"/>
              <w:numPr>
                <w:ilvl w:val="0"/>
                <w:numId w:val="4"/>
              </w:numPr>
              <w:rPr>
                <w:sz w:val="16"/>
                <w:szCs w:val="20"/>
              </w:rPr>
            </w:pPr>
            <w:r w:rsidRPr="004255BB">
              <w:rPr>
                <w:sz w:val="16"/>
                <w:szCs w:val="20"/>
              </w:rPr>
              <w:t>Azure</w:t>
            </w:r>
          </w:p>
          <w:p w14:paraId="696F8DFF" w14:textId="75C2FC93" w:rsidR="00212BA5" w:rsidRDefault="006A41A8" w:rsidP="008217B7">
            <w:pPr>
              <w:pStyle w:val="ListParagraph"/>
              <w:numPr>
                <w:ilvl w:val="0"/>
                <w:numId w:val="4"/>
              </w:numPr>
              <w:rPr>
                <w:sz w:val="16"/>
                <w:szCs w:val="20"/>
              </w:rPr>
            </w:pPr>
            <w:proofErr w:type="spellStart"/>
            <w:r w:rsidRPr="004255BB">
              <w:rPr>
                <w:sz w:val="16"/>
                <w:szCs w:val="20"/>
              </w:rPr>
              <w:t>Vantiq</w:t>
            </w:r>
            <w:proofErr w:type="spellEnd"/>
          </w:p>
          <w:p w14:paraId="69990379" w14:textId="5F79CE2E" w:rsidR="00D80A4F" w:rsidRDefault="00D80A4F" w:rsidP="008217B7">
            <w:pPr>
              <w:pStyle w:val="ListParagraph"/>
              <w:numPr>
                <w:ilvl w:val="0"/>
                <w:numId w:val="4"/>
              </w:numPr>
              <w:rPr>
                <w:sz w:val="16"/>
                <w:szCs w:val="20"/>
              </w:rPr>
            </w:pPr>
            <w:r>
              <w:rPr>
                <w:sz w:val="16"/>
                <w:szCs w:val="20"/>
              </w:rPr>
              <w:t>GitHub Actions</w:t>
            </w:r>
          </w:p>
          <w:p w14:paraId="28CE08DC" w14:textId="49F9AC97" w:rsidR="00D80A4F" w:rsidRPr="008217B7" w:rsidRDefault="00D80A4F" w:rsidP="008217B7">
            <w:pPr>
              <w:pStyle w:val="ListParagraph"/>
              <w:numPr>
                <w:ilvl w:val="0"/>
                <w:numId w:val="4"/>
              </w:numPr>
              <w:rPr>
                <w:sz w:val="16"/>
                <w:szCs w:val="20"/>
              </w:rPr>
            </w:pPr>
            <w:proofErr w:type="spellStart"/>
            <w:r>
              <w:rPr>
                <w:sz w:val="16"/>
                <w:szCs w:val="20"/>
              </w:rPr>
              <w:t>Jupyter</w:t>
            </w:r>
            <w:proofErr w:type="spellEnd"/>
            <w:r>
              <w:rPr>
                <w:sz w:val="16"/>
                <w:szCs w:val="20"/>
              </w:rPr>
              <w:t xml:space="preserve"> Notebooks</w:t>
            </w:r>
          </w:p>
          <w:p w14:paraId="613C4CBA" w14:textId="175B66BE" w:rsidR="00C60DBD" w:rsidRPr="007851D8" w:rsidRDefault="00C60DBD" w:rsidP="00C60DBD">
            <w:pPr>
              <w:pStyle w:val="Heading3"/>
              <w:rPr>
                <w:bCs/>
              </w:rPr>
            </w:pPr>
            <w:r w:rsidRPr="004255BB">
              <w:t>Awards and QUALIFICATIONS</w:t>
            </w:r>
          </w:p>
          <w:p w14:paraId="2B0D09F7" w14:textId="2881510E" w:rsidR="008217B7" w:rsidRPr="00876DCB" w:rsidRDefault="00876DCB" w:rsidP="00C60DBD">
            <w:pPr>
              <w:rPr>
                <w:sz w:val="16"/>
                <w:szCs w:val="20"/>
              </w:rPr>
            </w:pPr>
            <w:r>
              <w:rPr>
                <w:noProof/>
              </w:rPr>
              <w:drawing>
                <wp:anchor distT="0" distB="0" distL="114300" distR="114300" simplePos="0" relativeHeight="251731968" behindDoc="0" locked="0" layoutInCell="1" allowOverlap="1" wp14:anchorId="576C73B8" wp14:editId="040F599E">
                  <wp:simplePos x="0" y="0"/>
                  <wp:positionH relativeFrom="column">
                    <wp:posOffset>-37465</wp:posOffset>
                  </wp:positionH>
                  <wp:positionV relativeFrom="paragraph">
                    <wp:posOffset>12065</wp:posOffset>
                  </wp:positionV>
                  <wp:extent cx="114935" cy="114935"/>
                  <wp:effectExtent l="0" t="0" r="0" b="0"/>
                  <wp:wrapNone/>
                  <wp:docPr id="2107302230" name="Picture 3"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2230" name="Picture 3" descr="A logo of a company&#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114935" cy="114935"/>
                          </a:xfrm>
                          <a:prstGeom prst="rect">
                            <a:avLst/>
                          </a:prstGeom>
                        </pic:spPr>
                      </pic:pic>
                    </a:graphicData>
                  </a:graphic>
                  <wp14:sizeRelH relativeFrom="page">
                    <wp14:pctWidth>0</wp14:pctWidth>
                  </wp14:sizeRelH>
                  <wp14:sizeRelV relativeFrom="page">
                    <wp14:pctHeight>0</wp14:pctHeight>
                  </wp14:sizeRelV>
                </wp:anchor>
              </w:drawing>
            </w:r>
            <w:r w:rsidR="00C60DBD" w:rsidRPr="004255BB">
              <w:t xml:space="preserve">   </w:t>
            </w:r>
            <w:r>
              <w:t xml:space="preserve"> </w:t>
            </w:r>
            <w:r w:rsidR="008217B7" w:rsidRPr="00876DCB">
              <w:rPr>
                <w:sz w:val="16"/>
                <w:szCs w:val="20"/>
              </w:rPr>
              <w:t>AWS Certified AI Practitioner</w:t>
            </w:r>
          </w:p>
          <w:p w14:paraId="14DD4E20" w14:textId="0B32BC4B" w:rsidR="008217B7" w:rsidRPr="00876DCB" w:rsidRDefault="00876DCB" w:rsidP="00C60DBD">
            <w:pPr>
              <w:rPr>
                <w:sz w:val="16"/>
                <w:szCs w:val="20"/>
              </w:rPr>
            </w:pPr>
            <w:r>
              <w:rPr>
                <w:noProof/>
              </w:rPr>
              <w:drawing>
                <wp:anchor distT="0" distB="0" distL="114300" distR="114300" simplePos="0" relativeHeight="251734016" behindDoc="0" locked="0" layoutInCell="1" allowOverlap="1" wp14:anchorId="5613D32A" wp14:editId="0389222A">
                  <wp:simplePos x="0" y="0"/>
                  <wp:positionH relativeFrom="column">
                    <wp:posOffset>-38735</wp:posOffset>
                  </wp:positionH>
                  <wp:positionV relativeFrom="paragraph">
                    <wp:posOffset>14597</wp:posOffset>
                  </wp:positionV>
                  <wp:extent cx="114935" cy="114935"/>
                  <wp:effectExtent l="0" t="0" r="0" b="0"/>
                  <wp:wrapNone/>
                  <wp:docPr id="1160777733" name="Picture 3"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2230" name="Picture 3" descr="A logo of a company&#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114935" cy="114935"/>
                          </a:xfrm>
                          <a:prstGeom prst="rect">
                            <a:avLst/>
                          </a:prstGeom>
                        </pic:spPr>
                      </pic:pic>
                    </a:graphicData>
                  </a:graphic>
                  <wp14:sizeRelH relativeFrom="page">
                    <wp14:pctWidth>0</wp14:pctWidth>
                  </wp14:sizeRelH>
                  <wp14:sizeRelV relativeFrom="page">
                    <wp14:pctHeight>0</wp14:pctHeight>
                  </wp14:sizeRelV>
                </wp:anchor>
              </w:drawing>
            </w:r>
            <w:r w:rsidR="008217B7" w:rsidRPr="00876DCB">
              <w:rPr>
                <w:sz w:val="16"/>
                <w:szCs w:val="20"/>
              </w:rPr>
              <w:t xml:space="preserve">    AWS Cloud Practitioner</w:t>
            </w:r>
          </w:p>
          <w:p w14:paraId="615878D9" w14:textId="21AD2A0B" w:rsidR="00C60DBD" w:rsidRPr="004255BB" w:rsidRDefault="008217B7" w:rsidP="00C60DBD">
            <w:pPr>
              <w:rPr>
                <w:sz w:val="16"/>
                <w:szCs w:val="20"/>
              </w:rPr>
            </w:pPr>
            <w:r w:rsidRPr="004255BB">
              <w:rPr>
                <w:noProof/>
              </w:rPr>
              <w:drawing>
                <wp:anchor distT="0" distB="0" distL="114300" distR="114300" simplePos="0" relativeHeight="251723776" behindDoc="0" locked="0" layoutInCell="1" allowOverlap="1" wp14:anchorId="501E17B0" wp14:editId="10475E59">
                  <wp:simplePos x="0" y="0"/>
                  <wp:positionH relativeFrom="column">
                    <wp:posOffset>-36830</wp:posOffset>
                  </wp:positionH>
                  <wp:positionV relativeFrom="paragraph">
                    <wp:posOffset>19957</wp:posOffset>
                  </wp:positionV>
                  <wp:extent cx="113665" cy="113665"/>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3665" cy="113665"/>
                          </a:xfrm>
                          <a:prstGeom prst="rect">
                            <a:avLst/>
                          </a:prstGeom>
                          <a:noFill/>
                        </pic:spPr>
                      </pic:pic>
                    </a:graphicData>
                  </a:graphic>
                  <wp14:sizeRelH relativeFrom="page">
                    <wp14:pctWidth>0</wp14:pctWidth>
                  </wp14:sizeRelH>
                  <wp14:sizeRelV relativeFrom="page">
                    <wp14:pctHeight>0</wp14:pctHeight>
                  </wp14:sizeRelV>
                </wp:anchor>
              </w:drawing>
            </w:r>
            <w:r>
              <w:rPr>
                <w:sz w:val="16"/>
                <w:szCs w:val="20"/>
              </w:rPr>
              <w:t xml:space="preserve">    </w:t>
            </w:r>
            <w:r w:rsidR="00C60DBD" w:rsidRPr="004255BB">
              <w:rPr>
                <w:sz w:val="16"/>
                <w:szCs w:val="20"/>
              </w:rPr>
              <w:t xml:space="preserve">Civica Award (Achieved by obtaining </w:t>
            </w:r>
          </w:p>
          <w:p w14:paraId="1A2111A6" w14:textId="34F7565D" w:rsidR="00C60DBD" w:rsidRPr="004255BB" w:rsidRDefault="00C60DBD" w:rsidP="00C60DBD">
            <w:pPr>
              <w:rPr>
                <w:sz w:val="16"/>
                <w:szCs w:val="20"/>
              </w:rPr>
            </w:pPr>
            <w:r w:rsidRPr="004255BB">
              <w:rPr>
                <w:sz w:val="16"/>
                <w:szCs w:val="20"/>
              </w:rPr>
              <w:t xml:space="preserve">    the highest mark in my Level 2 Software </w:t>
            </w:r>
          </w:p>
          <w:p w14:paraId="01AEC79A" w14:textId="509245AB" w:rsidR="00C60DBD" w:rsidRPr="004255BB" w:rsidRDefault="00C60DBD" w:rsidP="00C60DBD">
            <w:pPr>
              <w:rPr>
                <w:sz w:val="16"/>
                <w:szCs w:val="20"/>
              </w:rPr>
            </w:pPr>
            <w:r w:rsidRPr="004255BB">
              <w:rPr>
                <w:sz w:val="16"/>
                <w:szCs w:val="20"/>
              </w:rPr>
              <w:t xml:space="preserve">    Engineering and Systems Development </w:t>
            </w:r>
          </w:p>
          <w:p w14:paraId="292C1E90" w14:textId="13F4F88D" w:rsidR="00C60DBD" w:rsidRPr="004255BB" w:rsidRDefault="00C60DBD" w:rsidP="00C60DBD">
            <w:pPr>
              <w:rPr>
                <w:sz w:val="16"/>
                <w:szCs w:val="20"/>
              </w:rPr>
            </w:pPr>
            <w:r w:rsidRPr="004255BB">
              <w:rPr>
                <w:noProof/>
                <w:sz w:val="14"/>
                <w:szCs w:val="18"/>
              </w:rPr>
              <w:drawing>
                <wp:anchor distT="0" distB="0" distL="114300" distR="114300" simplePos="0" relativeHeight="251725824" behindDoc="0" locked="0" layoutInCell="1" allowOverlap="1" wp14:anchorId="6C85DC0C" wp14:editId="0BC57047">
                  <wp:simplePos x="0" y="0"/>
                  <wp:positionH relativeFrom="column">
                    <wp:posOffset>-40640</wp:posOffset>
                  </wp:positionH>
                  <wp:positionV relativeFrom="paragraph">
                    <wp:posOffset>135024</wp:posOffset>
                  </wp:positionV>
                  <wp:extent cx="118745" cy="11874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118745" cy="118745"/>
                          </a:xfrm>
                          <a:prstGeom prst="rect">
                            <a:avLst/>
                          </a:prstGeom>
                        </pic:spPr>
                      </pic:pic>
                    </a:graphicData>
                  </a:graphic>
                  <wp14:sizeRelH relativeFrom="page">
                    <wp14:pctWidth>0</wp14:pctWidth>
                  </wp14:sizeRelH>
                  <wp14:sizeRelV relativeFrom="page">
                    <wp14:pctHeight>0</wp14:pctHeight>
                  </wp14:sizeRelV>
                </wp:anchor>
              </w:drawing>
            </w:r>
            <w:r w:rsidRPr="004255BB">
              <w:rPr>
                <w:sz w:val="16"/>
                <w:szCs w:val="20"/>
              </w:rPr>
              <w:t xml:space="preserve">    Module)</w:t>
            </w:r>
          </w:p>
          <w:p w14:paraId="1C9D35F6" w14:textId="696F9318" w:rsidR="00C60DBD" w:rsidRPr="004255BB" w:rsidRDefault="00C60DBD" w:rsidP="00C60DBD">
            <w:pPr>
              <w:rPr>
                <w:sz w:val="16"/>
                <w:szCs w:val="20"/>
              </w:rPr>
            </w:pPr>
            <w:r w:rsidRPr="004255BB">
              <w:rPr>
                <w:noProof/>
                <w:sz w:val="14"/>
                <w:szCs w:val="18"/>
              </w:rPr>
              <w:drawing>
                <wp:anchor distT="0" distB="0" distL="114300" distR="114300" simplePos="0" relativeHeight="251726848" behindDoc="0" locked="0" layoutInCell="1" allowOverlap="1" wp14:anchorId="4D16EC3B" wp14:editId="3C30AF2C">
                  <wp:simplePos x="0" y="0"/>
                  <wp:positionH relativeFrom="column">
                    <wp:posOffset>-41275</wp:posOffset>
                  </wp:positionH>
                  <wp:positionV relativeFrom="paragraph">
                    <wp:posOffset>134620</wp:posOffset>
                  </wp:positionV>
                  <wp:extent cx="118745" cy="1187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118745" cy="118745"/>
                          </a:xfrm>
                          <a:prstGeom prst="rect">
                            <a:avLst/>
                          </a:prstGeom>
                        </pic:spPr>
                      </pic:pic>
                    </a:graphicData>
                  </a:graphic>
                  <wp14:sizeRelH relativeFrom="page">
                    <wp14:pctWidth>0</wp14:pctWidth>
                  </wp14:sizeRelH>
                  <wp14:sizeRelV relativeFrom="page">
                    <wp14:pctHeight>0</wp14:pctHeight>
                  </wp14:sizeRelV>
                </wp:anchor>
              </w:drawing>
            </w:r>
            <w:r w:rsidRPr="004255BB">
              <w:rPr>
                <w:sz w:val="16"/>
                <w:szCs w:val="20"/>
              </w:rPr>
              <w:t xml:space="preserve">    Microsoft AI Fundamentals</w:t>
            </w:r>
          </w:p>
          <w:p w14:paraId="562BD8F6" w14:textId="628E61C3" w:rsidR="00C60DBD" w:rsidRPr="004255BB" w:rsidRDefault="00C60DBD" w:rsidP="00C60DBD">
            <w:pPr>
              <w:rPr>
                <w:sz w:val="16"/>
                <w:szCs w:val="20"/>
              </w:rPr>
            </w:pPr>
            <w:r w:rsidRPr="004255BB">
              <w:rPr>
                <w:noProof/>
                <w:sz w:val="14"/>
                <w:szCs w:val="18"/>
              </w:rPr>
              <w:drawing>
                <wp:anchor distT="0" distB="0" distL="114300" distR="114300" simplePos="0" relativeHeight="251724800" behindDoc="0" locked="0" layoutInCell="1" allowOverlap="1" wp14:anchorId="31D30418" wp14:editId="6D5F478B">
                  <wp:simplePos x="0" y="0"/>
                  <wp:positionH relativeFrom="column">
                    <wp:posOffset>-40005</wp:posOffset>
                  </wp:positionH>
                  <wp:positionV relativeFrom="paragraph">
                    <wp:posOffset>138199</wp:posOffset>
                  </wp:positionV>
                  <wp:extent cx="118745" cy="1187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118745" cy="118745"/>
                          </a:xfrm>
                          <a:prstGeom prst="rect">
                            <a:avLst/>
                          </a:prstGeom>
                        </pic:spPr>
                      </pic:pic>
                    </a:graphicData>
                  </a:graphic>
                  <wp14:sizeRelH relativeFrom="page">
                    <wp14:pctWidth>0</wp14:pctWidth>
                  </wp14:sizeRelH>
                  <wp14:sizeRelV relativeFrom="page">
                    <wp14:pctHeight>0</wp14:pctHeight>
                  </wp14:sizeRelV>
                </wp:anchor>
              </w:drawing>
            </w:r>
            <w:r w:rsidRPr="004255BB">
              <w:rPr>
                <w:sz w:val="16"/>
                <w:szCs w:val="20"/>
              </w:rPr>
              <w:t xml:space="preserve">    Microsoft Security Fundamentals</w:t>
            </w:r>
          </w:p>
          <w:p w14:paraId="6B2F30DA" w14:textId="66FCD64B" w:rsidR="00C60DBD" w:rsidRPr="004255BB" w:rsidRDefault="00C60DBD" w:rsidP="00C60DBD">
            <w:pPr>
              <w:rPr>
                <w:sz w:val="16"/>
                <w:szCs w:val="20"/>
              </w:rPr>
            </w:pPr>
            <w:r w:rsidRPr="004255BB">
              <w:rPr>
                <w:noProof/>
              </w:rPr>
              <w:drawing>
                <wp:anchor distT="0" distB="0" distL="114300" distR="114300" simplePos="0" relativeHeight="251719680" behindDoc="0" locked="0" layoutInCell="1" allowOverlap="1" wp14:anchorId="43B2C441" wp14:editId="3C84DC10">
                  <wp:simplePos x="0" y="0"/>
                  <wp:positionH relativeFrom="column">
                    <wp:posOffset>-64135</wp:posOffset>
                  </wp:positionH>
                  <wp:positionV relativeFrom="paragraph">
                    <wp:posOffset>106834</wp:posOffset>
                  </wp:positionV>
                  <wp:extent cx="162560" cy="159385"/>
                  <wp:effectExtent l="0" t="0" r="8890" b="0"/>
                  <wp:wrapNone/>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2560" cy="159385"/>
                          </a:xfrm>
                          <a:prstGeom prst="rect">
                            <a:avLst/>
                          </a:prstGeom>
                        </pic:spPr>
                      </pic:pic>
                    </a:graphicData>
                  </a:graphic>
                  <wp14:sizeRelH relativeFrom="page">
                    <wp14:pctWidth>0</wp14:pctWidth>
                  </wp14:sizeRelH>
                  <wp14:sizeRelV relativeFrom="page">
                    <wp14:pctHeight>0</wp14:pctHeight>
                  </wp14:sizeRelV>
                </wp:anchor>
              </w:drawing>
            </w:r>
            <w:r w:rsidRPr="004255BB">
              <w:rPr>
                <w:sz w:val="16"/>
                <w:szCs w:val="20"/>
              </w:rPr>
              <w:t xml:space="preserve">    Microsoft Azure Fundamentals</w:t>
            </w:r>
          </w:p>
          <w:p w14:paraId="0C721316" w14:textId="569E0CC7" w:rsidR="00C60DBD" w:rsidRPr="004255BB" w:rsidRDefault="00C60DBD" w:rsidP="00C60DBD">
            <w:pPr>
              <w:rPr>
                <w:sz w:val="16"/>
                <w:szCs w:val="20"/>
              </w:rPr>
            </w:pPr>
            <w:r w:rsidRPr="004255BB">
              <w:rPr>
                <w:sz w:val="16"/>
                <w:szCs w:val="20"/>
              </w:rPr>
              <w:t xml:space="preserve">    PwC Digital Acumen Badge</w:t>
            </w:r>
          </w:p>
          <w:p w14:paraId="0F52D816" w14:textId="1B7F839A" w:rsidR="00C60DBD" w:rsidRPr="004255BB" w:rsidRDefault="00C60DBD" w:rsidP="00C60DBD">
            <w:pPr>
              <w:rPr>
                <w:sz w:val="16"/>
                <w:szCs w:val="20"/>
              </w:rPr>
            </w:pPr>
            <w:r w:rsidRPr="004255BB">
              <w:rPr>
                <w:noProof/>
                <w:sz w:val="16"/>
                <w:szCs w:val="20"/>
              </w:rPr>
              <w:drawing>
                <wp:anchor distT="0" distB="0" distL="114300" distR="114300" simplePos="0" relativeHeight="251721728" behindDoc="0" locked="0" layoutInCell="1" allowOverlap="1" wp14:anchorId="2993A0E9" wp14:editId="3F0520B3">
                  <wp:simplePos x="0" y="0"/>
                  <wp:positionH relativeFrom="column">
                    <wp:posOffset>-38645</wp:posOffset>
                  </wp:positionH>
                  <wp:positionV relativeFrom="paragraph">
                    <wp:posOffset>24130</wp:posOffset>
                  </wp:positionV>
                  <wp:extent cx="116840" cy="1168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pic:spPr>
                      </pic:pic>
                    </a:graphicData>
                  </a:graphic>
                  <wp14:sizeRelH relativeFrom="page">
                    <wp14:pctWidth>0</wp14:pctWidth>
                  </wp14:sizeRelH>
                  <wp14:sizeRelV relativeFrom="page">
                    <wp14:pctHeight>0</wp14:pctHeight>
                  </wp14:sizeRelV>
                </wp:anchor>
              </w:drawing>
            </w:r>
            <w:r w:rsidRPr="004255BB">
              <w:rPr>
                <w:sz w:val="16"/>
                <w:szCs w:val="20"/>
              </w:rPr>
              <w:t xml:space="preserve">    Alteryx Designer Core</w:t>
            </w:r>
          </w:p>
          <w:p w14:paraId="78387418" w14:textId="09BD524A" w:rsidR="00C60DBD" w:rsidRPr="004255BB" w:rsidRDefault="00C60DBD" w:rsidP="00C60DBD">
            <w:pPr>
              <w:rPr>
                <w:sz w:val="16"/>
                <w:szCs w:val="20"/>
              </w:rPr>
            </w:pPr>
            <w:r w:rsidRPr="004255BB">
              <w:rPr>
                <w:noProof/>
                <w:sz w:val="16"/>
                <w:szCs w:val="20"/>
              </w:rPr>
              <w:drawing>
                <wp:anchor distT="0" distB="0" distL="114300" distR="114300" simplePos="0" relativeHeight="251722752" behindDoc="0" locked="0" layoutInCell="1" allowOverlap="1" wp14:anchorId="12DCAEC4" wp14:editId="155A4E8B">
                  <wp:simplePos x="0" y="0"/>
                  <wp:positionH relativeFrom="column">
                    <wp:posOffset>-70882</wp:posOffset>
                  </wp:positionH>
                  <wp:positionV relativeFrom="paragraph">
                    <wp:posOffset>32385</wp:posOffset>
                  </wp:positionV>
                  <wp:extent cx="175957" cy="97674"/>
                  <wp:effectExtent l="0" t="0" r="0" b="0"/>
                  <wp:wrapNone/>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5957" cy="97674"/>
                          </a:xfrm>
                          <a:prstGeom prst="rect">
                            <a:avLst/>
                          </a:prstGeom>
                        </pic:spPr>
                      </pic:pic>
                    </a:graphicData>
                  </a:graphic>
                  <wp14:sizeRelH relativeFrom="page">
                    <wp14:pctWidth>0</wp14:pctWidth>
                  </wp14:sizeRelH>
                  <wp14:sizeRelV relativeFrom="page">
                    <wp14:pctHeight>0</wp14:pctHeight>
                  </wp14:sizeRelV>
                </wp:anchor>
              </w:drawing>
            </w:r>
            <w:r w:rsidRPr="004255BB">
              <w:rPr>
                <w:sz w:val="16"/>
                <w:szCs w:val="20"/>
              </w:rPr>
              <w:t xml:space="preserve">    Understanding Business, Language</w:t>
            </w:r>
          </w:p>
          <w:p w14:paraId="28CAAE16" w14:textId="19EF3602" w:rsidR="00C60DBD" w:rsidRPr="004255BB" w:rsidRDefault="00C60DBD" w:rsidP="00C60DBD">
            <w:pPr>
              <w:rPr>
                <w:sz w:val="16"/>
                <w:szCs w:val="20"/>
              </w:rPr>
            </w:pPr>
            <w:r w:rsidRPr="004255BB">
              <w:rPr>
                <w:noProof/>
              </w:rPr>
              <w:drawing>
                <wp:anchor distT="0" distB="0" distL="114300" distR="114300" simplePos="0" relativeHeight="251720704" behindDoc="0" locked="0" layoutInCell="1" allowOverlap="1" wp14:anchorId="49820298" wp14:editId="219C1E9D">
                  <wp:simplePos x="0" y="0"/>
                  <wp:positionH relativeFrom="column">
                    <wp:posOffset>-31750</wp:posOffset>
                  </wp:positionH>
                  <wp:positionV relativeFrom="paragraph">
                    <wp:posOffset>115570</wp:posOffset>
                  </wp:positionV>
                  <wp:extent cx="97790" cy="132080"/>
                  <wp:effectExtent l="0" t="0" r="0" b="1270"/>
                  <wp:wrapNone/>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15150"/>
                          <a:stretch/>
                        </pic:blipFill>
                        <pic:spPr bwMode="auto">
                          <a:xfrm>
                            <a:off x="0" y="0"/>
                            <a:ext cx="97790" cy="13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55BB">
              <w:rPr>
                <w:sz w:val="16"/>
                <w:szCs w:val="20"/>
              </w:rPr>
              <w:t xml:space="preserve">    and Tourism (Level 2)</w:t>
            </w:r>
          </w:p>
          <w:p w14:paraId="2573A98D" w14:textId="519855C2" w:rsidR="00C60DBD" w:rsidRDefault="00C60DBD" w:rsidP="00C60DBD">
            <w:r w:rsidRPr="004255BB">
              <w:t xml:space="preserve">    Bronze Duke of Edinburgh Award</w:t>
            </w:r>
          </w:p>
          <w:p w14:paraId="5CE7B7E6" w14:textId="77777777" w:rsidR="00CE16AA" w:rsidRDefault="00CE16AA" w:rsidP="00B86148">
            <w:pPr>
              <w:pStyle w:val="Heading3"/>
            </w:pPr>
          </w:p>
          <w:p w14:paraId="0DE635AB" w14:textId="77777777" w:rsidR="00CE16AA" w:rsidRDefault="00CE16AA" w:rsidP="00B86148">
            <w:pPr>
              <w:pStyle w:val="Heading3"/>
            </w:pPr>
          </w:p>
          <w:p w14:paraId="17B7A794" w14:textId="77777777" w:rsidR="0088442B" w:rsidRDefault="0088442B" w:rsidP="0088442B"/>
          <w:p w14:paraId="70F36439" w14:textId="77777777" w:rsidR="00DD04BE" w:rsidRDefault="00DD04BE" w:rsidP="0088442B"/>
          <w:p w14:paraId="1CB7CD12" w14:textId="77777777" w:rsidR="00DD04BE" w:rsidRDefault="00DD04BE" w:rsidP="0088442B"/>
          <w:p w14:paraId="6E01A520" w14:textId="77777777" w:rsidR="00DD04BE" w:rsidRDefault="00DD04BE" w:rsidP="0088442B"/>
          <w:p w14:paraId="4582071B" w14:textId="77777777" w:rsidR="00DD04BE" w:rsidRDefault="00DD04BE" w:rsidP="0088442B"/>
          <w:p w14:paraId="3CF108D5" w14:textId="77777777" w:rsidR="00DD04BE" w:rsidRDefault="00DD04BE" w:rsidP="0088442B"/>
          <w:p w14:paraId="2986BEAE" w14:textId="77777777" w:rsidR="00A412D6" w:rsidRDefault="00A412D6" w:rsidP="0088442B"/>
          <w:p w14:paraId="158935DF" w14:textId="77777777" w:rsidR="00A412D6" w:rsidRPr="0088442B" w:rsidRDefault="00A412D6" w:rsidP="0088442B"/>
          <w:p w14:paraId="15845071" w14:textId="31FB5207" w:rsidR="00B86148" w:rsidRPr="004255BB" w:rsidRDefault="007A26AB" w:rsidP="00B86148">
            <w:pPr>
              <w:pStyle w:val="Heading3"/>
            </w:pPr>
            <w:r w:rsidRPr="004255BB">
              <w:t>interests</w:t>
            </w:r>
            <w:r w:rsidR="00533A17" w:rsidRPr="004255BB">
              <w:t xml:space="preserve"> &amp; </w:t>
            </w:r>
            <w:sdt>
              <w:sdtPr>
                <w:id w:val="473561168"/>
                <w:placeholder>
                  <w:docPart w:val="CD8D79A466634C3A8D14DAC6AA4F2DCD"/>
                </w:placeholder>
                <w:temporary/>
                <w:showingPlcHdr/>
                <w15:appearance w15:val="hidden"/>
              </w:sdtPr>
              <w:sdtContent>
                <w:r w:rsidRPr="004255BB">
                  <w:t>Hobbies</w:t>
                </w:r>
              </w:sdtContent>
            </w:sdt>
          </w:p>
          <w:p w14:paraId="2AC87FAB" w14:textId="636703FF" w:rsidR="007A26AB" w:rsidRPr="004255BB" w:rsidRDefault="007A26AB" w:rsidP="007A26AB">
            <w:pPr>
              <w:rPr>
                <w:b/>
                <w:bCs/>
              </w:rPr>
            </w:pPr>
            <w:r w:rsidRPr="004255BB">
              <w:rPr>
                <w:b/>
                <w:bCs/>
              </w:rPr>
              <w:t>Running</w:t>
            </w:r>
          </w:p>
          <w:p w14:paraId="07037B40" w14:textId="26F38986" w:rsidR="004F2683" w:rsidRDefault="00DD2FC9" w:rsidP="007A26AB">
            <w:pPr>
              <w:rPr>
                <w:sz w:val="16"/>
                <w:szCs w:val="20"/>
              </w:rPr>
            </w:pPr>
            <w:r w:rsidRPr="00DD2FC9">
              <w:rPr>
                <w:sz w:val="16"/>
                <w:szCs w:val="20"/>
              </w:rPr>
              <w:t>My dedication to running showcases my resilience and determination. Even when faced with fatigue, I persevere, reflecting my commitment to seeing tasks through to completion.</w:t>
            </w:r>
          </w:p>
          <w:p w14:paraId="33076C8D" w14:textId="2839867E" w:rsidR="00DD2FC9" w:rsidRPr="004255BB" w:rsidRDefault="00DD2FC9" w:rsidP="007A26AB">
            <w:pPr>
              <w:rPr>
                <w:sz w:val="16"/>
                <w:szCs w:val="20"/>
              </w:rPr>
            </w:pPr>
          </w:p>
          <w:p w14:paraId="675AAC2A" w14:textId="72CEEAFB" w:rsidR="007A26AB" w:rsidRPr="004255BB" w:rsidRDefault="007A26AB" w:rsidP="007A26AB">
            <w:pPr>
              <w:rPr>
                <w:b/>
                <w:bCs/>
              </w:rPr>
            </w:pPr>
            <w:r w:rsidRPr="004255BB">
              <w:rPr>
                <w:b/>
                <w:bCs/>
              </w:rPr>
              <w:t>Reading</w:t>
            </w:r>
          </w:p>
          <w:p w14:paraId="1AF318CB" w14:textId="52686231" w:rsidR="004F2683" w:rsidRDefault="00DD2FC9" w:rsidP="007A26AB">
            <w:pPr>
              <w:rPr>
                <w:sz w:val="16"/>
                <w:szCs w:val="20"/>
              </w:rPr>
            </w:pPr>
            <w:r w:rsidRPr="00DD2FC9">
              <w:rPr>
                <w:sz w:val="16"/>
                <w:szCs w:val="20"/>
              </w:rPr>
              <w:t>My passion for reading not only nurtures my intellectual curiosity but also continually deepens my understanding and insights into the tech industry.</w:t>
            </w:r>
          </w:p>
          <w:p w14:paraId="5DCB1288" w14:textId="45478EE4" w:rsidR="00DD2FC9" w:rsidRPr="004255BB" w:rsidRDefault="00DD2FC9" w:rsidP="007A26AB">
            <w:pPr>
              <w:rPr>
                <w:sz w:val="16"/>
                <w:szCs w:val="20"/>
              </w:rPr>
            </w:pPr>
          </w:p>
          <w:p w14:paraId="672E03BE" w14:textId="59FC163E" w:rsidR="007851D8" w:rsidRDefault="007A26AB" w:rsidP="007851D8">
            <w:pPr>
              <w:rPr>
                <w:b/>
                <w:bCs/>
              </w:rPr>
            </w:pPr>
            <w:r w:rsidRPr="004255BB">
              <w:rPr>
                <w:b/>
                <w:bCs/>
              </w:rPr>
              <w:t>Programming</w:t>
            </w:r>
          </w:p>
          <w:p w14:paraId="20659AFF" w14:textId="29A4C845" w:rsidR="00C60DBD" w:rsidRDefault="007851D8" w:rsidP="00876DCB">
            <w:pPr>
              <w:rPr>
                <w:sz w:val="16"/>
                <w:szCs w:val="20"/>
              </w:rPr>
            </w:pPr>
            <w:r w:rsidRPr="007851D8">
              <w:rPr>
                <w:sz w:val="16"/>
                <w:szCs w:val="20"/>
              </w:rPr>
              <w:t>My enthusiasm for programming was a driving force behind my choice to venture into software development. What captivates me most is the multifaceted approaches available to address a single problem.</w:t>
            </w:r>
          </w:p>
          <w:p w14:paraId="74F7DBF6" w14:textId="0C733ECE" w:rsidR="00876DCB" w:rsidRPr="004255BB" w:rsidRDefault="00876DCB" w:rsidP="00876DCB">
            <w:pPr>
              <w:pStyle w:val="Heading3"/>
            </w:pPr>
            <w:r w:rsidRPr="004255BB">
              <w:t>Skills</w:t>
            </w:r>
          </w:p>
          <w:p w14:paraId="63BE5677" w14:textId="2DFC9F00" w:rsidR="00876DCB" w:rsidRPr="004255BB" w:rsidRDefault="00876DCB" w:rsidP="00876DCB">
            <w:pPr>
              <w:pStyle w:val="Heading4"/>
              <w:rPr>
                <w:bCs/>
              </w:rPr>
            </w:pPr>
            <w:r w:rsidRPr="004255BB">
              <w:t>Interpersonal Skills</w:t>
            </w:r>
          </w:p>
          <w:p w14:paraId="04498FC4" w14:textId="45C51222" w:rsidR="00876DCB" w:rsidRDefault="00A44C12" w:rsidP="00876DCB">
            <w:pPr>
              <w:rPr>
                <w:sz w:val="16"/>
                <w:szCs w:val="20"/>
              </w:rPr>
            </w:pPr>
            <w:r w:rsidRPr="00A44C12">
              <w:rPr>
                <w:sz w:val="16"/>
                <w:szCs w:val="20"/>
              </w:rPr>
              <w:t>My professional experience has consistently involved collaborative, team-based projects. These roles have strengthened my communication skills and reinforced my ability to work effectively within cross-functional teams.</w:t>
            </w:r>
          </w:p>
          <w:p w14:paraId="50B4FC83" w14:textId="77777777" w:rsidR="00A44C12" w:rsidRPr="00A44C12" w:rsidRDefault="00A44C12" w:rsidP="00876DCB">
            <w:pPr>
              <w:rPr>
                <w:sz w:val="16"/>
                <w:szCs w:val="20"/>
              </w:rPr>
            </w:pPr>
          </w:p>
          <w:p w14:paraId="151CFEA3" w14:textId="77777777" w:rsidR="00876DCB" w:rsidRPr="004255BB" w:rsidRDefault="00876DCB" w:rsidP="00876DCB">
            <w:pPr>
              <w:pStyle w:val="Heading4"/>
              <w:rPr>
                <w:bCs/>
              </w:rPr>
            </w:pPr>
            <w:r w:rsidRPr="004255BB">
              <w:t xml:space="preserve">Time Management </w:t>
            </w:r>
          </w:p>
          <w:p w14:paraId="1461820B" w14:textId="6F99FD32" w:rsidR="00876DCB" w:rsidRPr="004255BB" w:rsidRDefault="00876DCB" w:rsidP="00876DCB">
            <w:pPr>
              <w:rPr>
                <w:sz w:val="16"/>
                <w:szCs w:val="20"/>
              </w:rPr>
            </w:pPr>
            <w:r w:rsidRPr="0065530B">
              <w:rPr>
                <w:sz w:val="16"/>
                <w:szCs w:val="20"/>
              </w:rPr>
              <w:t>I have consistently demonstrated exemplary time management skills, effectively balancing rigorous software development projects with active participation in university events</w:t>
            </w:r>
            <w:r>
              <w:rPr>
                <w:sz w:val="16"/>
                <w:szCs w:val="20"/>
              </w:rPr>
              <w:t>.</w:t>
            </w:r>
          </w:p>
          <w:p w14:paraId="7BC696C4" w14:textId="38B07A00" w:rsidR="00876DCB" w:rsidRPr="00A44C12" w:rsidRDefault="00876DCB" w:rsidP="00876DCB">
            <w:pPr>
              <w:rPr>
                <w:sz w:val="16"/>
                <w:szCs w:val="20"/>
              </w:rPr>
            </w:pPr>
          </w:p>
          <w:p w14:paraId="0C92D4F1" w14:textId="328491ED" w:rsidR="00876DCB" w:rsidRDefault="00876DCB" w:rsidP="00876DCB">
            <w:pPr>
              <w:pStyle w:val="Heading4"/>
            </w:pPr>
            <w:r w:rsidRPr="004255BB">
              <w:t>Willingness to Learn</w:t>
            </w:r>
          </w:p>
          <w:p w14:paraId="77FFDF37" w14:textId="432D2B16" w:rsidR="00876DCB" w:rsidRDefault="00876DCB" w:rsidP="00876DCB">
            <w:pPr>
              <w:pStyle w:val="Heading4"/>
              <w:rPr>
                <w:b w:val="0"/>
                <w:sz w:val="16"/>
                <w:szCs w:val="20"/>
              </w:rPr>
            </w:pPr>
            <w:r w:rsidRPr="0065530B">
              <w:rPr>
                <w:b w:val="0"/>
                <w:sz w:val="16"/>
                <w:szCs w:val="20"/>
              </w:rPr>
              <w:t>Throughout my academic and professional journey, my proactive involvement in diverse projects, hackathons, and continuous skill acquisition reflects a strong and unwavering willingness to learn.</w:t>
            </w:r>
          </w:p>
          <w:p w14:paraId="03F8D0B0" w14:textId="24DD3F37" w:rsidR="00392E7F" w:rsidRDefault="00392E7F" w:rsidP="00392E7F">
            <w:pPr>
              <w:pStyle w:val="Heading3"/>
            </w:pPr>
            <w:r>
              <w:t>Portfolio Site</w:t>
            </w:r>
          </w:p>
          <w:p w14:paraId="4FB8F926" w14:textId="29E1C74F" w:rsidR="00392E7F" w:rsidRDefault="00392E7F" w:rsidP="00392E7F">
            <w:r>
              <w:t>Click the QR code below to view my portfolio website!</w:t>
            </w:r>
          </w:p>
          <w:p w14:paraId="06C47F66" w14:textId="6381ABD4" w:rsidR="00392E7F" w:rsidRDefault="00392E7F" w:rsidP="00392E7F"/>
          <w:p w14:paraId="2881E486" w14:textId="00A9C4FA" w:rsidR="00392E7F" w:rsidRPr="00392E7F" w:rsidRDefault="001D7495" w:rsidP="00392E7F">
            <w:r>
              <w:rPr>
                <w:noProof/>
              </w:rPr>
              <w:drawing>
                <wp:anchor distT="0" distB="0" distL="114300" distR="114300" simplePos="0" relativeHeight="251736064" behindDoc="0" locked="0" layoutInCell="1" allowOverlap="1" wp14:anchorId="1B2487F0" wp14:editId="50CD8040">
                  <wp:simplePos x="0" y="0"/>
                  <wp:positionH relativeFrom="column">
                    <wp:posOffset>179021</wp:posOffset>
                  </wp:positionH>
                  <wp:positionV relativeFrom="paragraph">
                    <wp:posOffset>20906</wp:posOffset>
                  </wp:positionV>
                  <wp:extent cx="1579984" cy="1579984"/>
                  <wp:effectExtent l="0" t="0" r="1270" b="1270"/>
                  <wp:wrapNone/>
                  <wp:docPr id="210509328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93281" name="Graphic 6"/>
                          <pic:cNvPicPr/>
                        </pic:nvPicPr>
                        <pic:blipFill>
                          <a:blip r:embed="rId28">
                            <a:extLst>
                              <a:ext uri="{28A0092B-C50C-407E-A947-70E740481C1C}">
                                <a14:useLocalDpi xmlns:a14="http://schemas.microsoft.com/office/drawing/2010/main" val="0"/>
                              </a:ext>
                            </a:extLst>
                          </a:blip>
                          <a:stretch>
                            <a:fillRect/>
                          </a:stretch>
                        </pic:blipFill>
                        <pic:spPr>
                          <a:xfrm>
                            <a:off x="0" y="0"/>
                            <a:ext cx="1579984" cy="1579984"/>
                          </a:xfrm>
                          <a:prstGeom prst="rect">
                            <a:avLst/>
                          </a:prstGeom>
                        </pic:spPr>
                      </pic:pic>
                    </a:graphicData>
                  </a:graphic>
                  <wp14:sizeRelH relativeFrom="page">
                    <wp14:pctWidth>0</wp14:pctWidth>
                  </wp14:sizeRelH>
                  <wp14:sizeRelV relativeFrom="page">
                    <wp14:pctHeight>0</wp14:pctHeight>
                  </wp14:sizeRelV>
                </wp:anchor>
              </w:drawing>
            </w:r>
          </w:p>
          <w:p w14:paraId="3E23CCA6" w14:textId="70BF469D" w:rsidR="00876DCB" w:rsidRPr="00876DCB" w:rsidRDefault="00876DCB" w:rsidP="00876DCB"/>
        </w:tc>
        <w:tc>
          <w:tcPr>
            <w:tcW w:w="720" w:type="dxa"/>
          </w:tcPr>
          <w:p w14:paraId="7E6ED52B" w14:textId="02D48415" w:rsidR="00B86148" w:rsidRPr="004255BB" w:rsidRDefault="006814A2" w:rsidP="00B86148">
            <w:pPr>
              <w:tabs>
                <w:tab w:val="left" w:pos="990"/>
              </w:tabs>
            </w:pPr>
            <w:r w:rsidRPr="004255BB">
              <w:rPr>
                <w:noProof/>
              </w:rPr>
              <w:lastRenderedPageBreak/>
              <w:drawing>
                <wp:anchor distT="0" distB="0" distL="114300" distR="114300" simplePos="0" relativeHeight="251667456" behindDoc="0" locked="0" layoutInCell="1" allowOverlap="1" wp14:anchorId="069A94E8" wp14:editId="617E3754">
                  <wp:simplePos x="0" y="0"/>
                  <wp:positionH relativeFrom="column">
                    <wp:posOffset>103505</wp:posOffset>
                  </wp:positionH>
                  <wp:positionV relativeFrom="paragraph">
                    <wp:posOffset>2518138</wp:posOffset>
                  </wp:positionV>
                  <wp:extent cx="317500" cy="182880"/>
                  <wp:effectExtent l="0" t="0" r="635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500" cy="182880"/>
                          </a:xfrm>
                          <a:prstGeom prst="rect">
                            <a:avLst/>
                          </a:prstGeom>
                          <a:noFill/>
                        </pic:spPr>
                      </pic:pic>
                    </a:graphicData>
                  </a:graphic>
                  <wp14:sizeRelH relativeFrom="page">
                    <wp14:pctWidth>0</wp14:pctWidth>
                  </wp14:sizeRelH>
                  <wp14:sizeRelV relativeFrom="page">
                    <wp14:pctHeight>0</wp14:pctHeight>
                  </wp14:sizeRelV>
                </wp:anchor>
              </w:drawing>
            </w:r>
            <w:r w:rsidR="00CC77E1" w:rsidRPr="004255BB">
              <w:rPr>
                <w:noProof/>
              </w:rPr>
              <w:drawing>
                <wp:anchor distT="0" distB="0" distL="114300" distR="114300" simplePos="0" relativeHeight="251670528" behindDoc="0" locked="0" layoutInCell="1" allowOverlap="1" wp14:anchorId="2F941E3A" wp14:editId="0E705277">
                  <wp:simplePos x="0" y="0"/>
                  <wp:positionH relativeFrom="column">
                    <wp:posOffset>175424</wp:posOffset>
                  </wp:positionH>
                  <wp:positionV relativeFrom="paragraph">
                    <wp:posOffset>1819111</wp:posOffset>
                  </wp:positionV>
                  <wp:extent cx="194649" cy="19464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649" cy="194649"/>
                          </a:xfrm>
                          <a:prstGeom prst="rect">
                            <a:avLst/>
                          </a:prstGeom>
                          <a:noFill/>
                        </pic:spPr>
                      </pic:pic>
                    </a:graphicData>
                  </a:graphic>
                  <wp14:sizeRelH relativeFrom="page">
                    <wp14:pctWidth>0</wp14:pctWidth>
                  </wp14:sizeRelH>
                  <wp14:sizeRelV relativeFrom="page">
                    <wp14:pctHeight>0</wp14:pctHeight>
                  </wp14:sizeRelV>
                </wp:anchor>
              </w:drawing>
            </w:r>
          </w:p>
        </w:tc>
        <w:tc>
          <w:tcPr>
            <w:tcW w:w="6470" w:type="dxa"/>
          </w:tcPr>
          <w:p w14:paraId="0827C04B" w14:textId="59363448" w:rsidR="00785BBE" w:rsidRPr="004255BB" w:rsidRDefault="00B86148" w:rsidP="00B86148">
            <w:pPr>
              <w:pStyle w:val="Title"/>
              <w:rPr>
                <w:sz w:val="66"/>
                <w:szCs w:val="66"/>
              </w:rPr>
            </w:pPr>
            <w:r w:rsidRPr="004255BB">
              <w:rPr>
                <w:sz w:val="66"/>
                <w:szCs w:val="66"/>
              </w:rPr>
              <w:t xml:space="preserve">Adam </w:t>
            </w:r>
          </w:p>
          <w:p w14:paraId="7F837D98" w14:textId="433EC1D9" w:rsidR="00B86148" w:rsidRPr="004255BB" w:rsidRDefault="00B86148" w:rsidP="00B86148">
            <w:pPr>
              <w:pStyle w:val="Title"/>
              <w:rPr>
                <w:sz w:val="66"/>
                <w:szCs w:val="66"/>
              </w:rPr>
            </w:pPr>
            <w:r w:rsidRPr="004255BB">
              <w:rPr>
                <w:sz w:val="66"/>
                <w:szCs w:val="66"/>
              </w:rPr>
              <w:t>logan</w:t>
            </w:r>
          </w:p>
          <w:p w14:paraId="3355D970" w14:textId="77A9BB10" w:rsidR="00B86148" w:rsidRPr="004255BB" w:rsidRDefault="000A46FD" w:rsidP="00B86148">
            <w:pPr>
              <w:pStyle w:val="Heading2"/>
            </w:pPr>
            <w:r w:rsidRPr="004255BB">
              <w:t>Software engineer</w:t>
            </w:r>
          </w:p>
          <w:sdt>
            <w:sdtPr>
              <w:id w:val="1049110328"/>
              <w:placeholder>
                <w:docPart w:val="0A1CFB7F39764A2AABDF5E3F17DB8935"/>
              </w:placeholder>
              <w:temporary/>
              <w:showingPlcHdr/>
              <w15:appearance w15:val="hidden"/>
            </w:sdtPr>
            <w:sdtContent>
              <w:p w14:paraId="7CF4BCCB" w14:textId="0E9F8DBC" w:rsidR="00B86148" w:rsidRPr="004255BB" w:rsidRDefault="00B86148" w:rsidP="00B86148">
                <w:pPr>
                  <w:pStyle w:val="Heading2"/>
                </w:pPr>
                <w:r w:rsidRPr="004255BB">
                  <w:t>EDUCATION</w:t>
                </w:r>
              </w:p>
            </w:sdtContent>
          </w:sdt>
          <w:p w14:paraId="53FBA06C" w14:textId="2E1B06AD" w:rsidR="00B86148" w:rsidRPr="004255BB" w:rsidRDefault="00D02E9D" w:rsidP="00B86148">
            <w:pPr>
              <w:pStyle w:val="Heading4"/>
            </w:pPr>
            <w:r w:rsidRPr="004255BB">
              <w:rPr>
                <w:sz w:val="20"/>
                <w:szCs w:val="24"/>
              </w:rPr>
              <w:t>Software Engineering with Digital Technology Partnership</w:t>
            </w:r>
          </w:p>
          <w:p w14:paraId="39153AC3" w14:textId="4A424A48" w:rsidR="007F2BFC" w:rsidRPr="004255BB" w:rsidRDefault="00D02E9D" w:rsidP="007F2BFC">
            <w:pPr>
              <w:pStyle w:val="Heading4"/>
              <w:rPr>
                <w:sz w:val="16"/>
                <w:szCs w:val="20"/>
              </w:rPr>
            </w:pPr>
            <w:r w:rsidRPr="004255BB">
              <w:t>Queens University Belfast</w:t>
            </w:r>
          </w:p>
          <w:p w14:paraId="29620C9C" w14:textId="7AB25247" w:rsidR="00654B8A" w:rsidRDefault="00654B8A" w:rsidP="00654B8A">
            <w:pPr>
              <w:pStyle w:val="Date"/>
            </w:pPr>
            <w:r>
              <w:t>2020</w:t>
            </w:r>
            <w:r w:rsidRPr="00B359E4">
              <w:t xml:space="preserve"> </w:t>
            </w:r>
            <w:r>
              <w:t>–</w:t>
            </w:r>
            <w:r w:rsidRPr="00B359E4">
              <w:t xml:space="preserve"> </w:t>
            </w:r>
            <w:r>
              <w:t>2024</w:t>
            </w:r>
          </w:p>
          <w:p w14:paraId="1F562307" w14:textId="3A8439AC" w:rsidR="00AD3EB3" w:rsidRDefault="006814A2" w:rsidP="00B86148">
            <w:pPr>
              <w:rPr>
                <w:sz w:val="16"/>
                <w:szCs w:val="20"/>
              </w:rPr>
            </w:pPr>
            <w:r>
              <w:rPr>
                <w:sz w:val="16"/>
                <w:szCs w:val="20"/>
              </w:rPr>
              <w:t>Graduated with 1</w:t>
            </w:r>
            <w:r w:rsidRPr="006814A2">
              <w:rPr>
                <w:sz w:val="16"/>
                <w:szCs w:val="20"/>
                <w:vertAlign w:val="superscript"/>
              </w:rPr>
              <w:t>st</w:t>
            </w:r>
            <w:r>
              <w:rPr>
                <w:sz w:val="16"/>
                <w:szCs w:val="20"/>
              </w:rPr>
              <w:t xml:space="preserve"> Class Honours (80)</w:t>
            </w:r>
          </w:p>
          <w:p w14:paraId="639C04AF" w14:textId="74645666" w:rsidR="006814A2" w:rsidRPr="00AD3EB3" w:rsidRDefault="006814A2" w:rsidP="00B86148">
            <w:pPr>
              <w:rPr>
                <w:sz w:val="16"/>
                <w:szCs w:val="20"/>
              </w:rPr>
            </w:pPr>
          </w:p>
          <w:p w14:paraId="5F14AA60" w14:textId="18F48484" w:rsidR="00D02E9D" w:rsidRPr="004255BB" w:rsidRDefault="00091937" w:rsidP="00D02E9D">
            <w:pPr>
              <w:pStyle w:val="Heading4"/>
            </w:pPr>
            <w:r w:rsidRPr="004255BB">
              <w:rPr>
                <w:sz w:val="20"/>
                <w:szCs w:val="24"/>
              </w:rPr>
              <w:t>Secondary Education</w:t>
            </w:r>
          </w:p>
          <w:p w14:paraId="19BC676D" w14:textId="345E0B63" w:rsidR="00B86148" w:rsidRPr="004255BB" w:rsidRDefault="00D02E9D" w:rsidP="00B86148">
            <w:pPr>
              <w:pStyle w:val="Heading4"/>
              <w:rPr>
                <w:sz w:val="16"/>
                <w:szCs w:val="20"/>
              </w:rPr>
            </w:pPr>
            <w:r w:rsidRPr="004255BB">
              <w:t>Belfast High School</w:t>
            </w:r>
          </w:p>
          <w:p w14:paraId="6BD87BB7" w14:textId="3E07A006" w:rsidR="00B86148" w:rsidRPr="004255BB" w:rsidRDefault="00D02E9D" w:rsidP="00B86148">
            <w:pPr>
              <w:pStyle w:val="Date"/>
            </w:pPr>
            <w:r w:rsidRPr="004255BB">
              <w:t>201</w:t>
            </w:r>
            <w:r w:rsidR="00091937" w:rsidRPr="004255BB">
              <w:t>3</w:t>
            </w:r>
            <w:r w:rsidR="00B86148" w:rsidRPr="004255BB">
              <w:t xml:space="preserve"> </w:t>
            </w:r>
            <w:r w:rsidR="006B1466" w:rsidRPr="004255BB">
              <w:t>–</w:t>
            </w:r>
            <w:r w:rsidR="00B86148" w:rsidRPr="004255BB">
              <w:t xml:space="preserve"> </w:t>
            </w:r>
            <w:r w:rsidRPr="004255BB">
              <w:t>2020</w:t>
            </w:r>
            <w:r w:rsidR="006B1466" w:rsidRPr="004255BB">
              <w:t xml:space="preserve"> </w:t>
            </w:r>
          </w:p>
          <w:p w14:paraId="1454E1E7" w14:textId="02CEF7BB" w:rsidR="00E44638" w:rsidRPr="00D80A4F" w:rsidRDefault="00091937" w:rsidP="00B86148">
            <w:pPr>
              <w:rPr>
                <w:sz w:val="16"/>
                <w:szCs w:val="20"/>
              </w:rPr>
            </w:pPr>
            <w:r w:rsidRPr="00D80A4F">
              <w:rPr>
                <w:sz w:val="16"/>
                <w:szCs w:val="20"/>
              </w:rPr>
              <w:t xml:space="preserve">A-Levels: </w:t>
            </w:r>
            <w:r w:rsidR="00E44638" w:rsidRPr="00D80A4F">
              <w:rPr>
                <w:sz w:val="16"/>
                <w:szCs w:val="20"/>
              </w:rPr>
              <w:t>Computer Science (A*); Mathematics (A); Chemistry (A)</w:t>
            </w:r>
          </w:p>
          <w:p w14:paraId="4C5D8D43" w14:textId="3DC81033" w:rsidR="00091937" w:rsidRDefault="00091937" w:rsidP="00091937">
            <w:pPr>
              <w:rPr>
                <w:sz w:val="16"/>
                <w:szCs w:val="20"/>
              </w:rPr>
            </w:pPr>
            <w:r w:rsidRPr="00D80A4F">
              <w:rPr>
                <w:sz w:val="16"/>
                <w:szCs w:val="20"/>
              </w:rPr>
              <w:t>10 GCSEs A*-A including English and Maths</w:t>
            </w:r>
          </w:p>
          <w:p w14:paraId="26CF6506" w14:textId="0D53FFE3" w:rsidR="00FB1743" w:rsidRDefault="00FB1743" w:rsidP="00091937">
            <w:pPr>
              <w:rPr>
                <w:sz w:val="16"/>
                <w:szCs w:val="20"/>
              </w:rPr>
            </w:pPr>
          </w:p>
          <w:p w14:paraId="01D0AA93" w14:textId="3E495915" w:rsidR="00DC6D8F" w:rsidRPr="004255BB" w:rsidRDefault="00DC6D8F" w:rsidP="00DC6D8F">
            <w:pPr>
              <w:pStyle w:val="Heading2"/>
            </w:pPr>
            <w:r>
              <w:t>Profile</w:t>
            </w:r>
          </w:p>
          <w:p w14:paraId="209FE848" w14:textId="233A2A8B" w:rsidR="00624DD5" w:rsidRPr="00624DD5" w:rsidRDefault="00624DD5" w:rsidP="00624DD5">
            <w:pPr>
              <w:rPr>
                <w:szCs w:val="20"/>
              </w:rPr>
            </w:pPr>
            <w:r w:rsidRPr="00624DD5">
              <w:rPr>
                <w:szCs w:val="20"/>
              </w:rPr>
              <w:t>I am currently a Software Engineer within the Machine Learning Engineering team at EverQuote. Previously, I was a part of the flying start technology degree programme, as a technology consultant at PwC studying Software Engineering at Queen's University Belfast.</w:t>
            </w:r>
          </w:p>
          <w:p w14:paraId="06EB41B8" w14:textId="2C920B74" w:rsidR="00624DD5" w:rsidRPr="00A412D6" w:rsidRDefault="00624DD5" w:rsidP="00624DD5">
            <w:pPr>
              <w:rPr>
                <w:sz w:val="14"/>
                <w:szCs w:val="16"/>
              </w:rPr>
            </w:pPr>
          </w:p>
          <w:p w14:paraId="63B9AE84" w14:textId="169AF53F" w:rsidR="00624DD5" w:rsidRDefault="00624DD5" w:rsidP="00624DD5">
            <w:pPr>
              <w:rPr>
                <w:szCs w:val="20"/>
              </w:rPr>
            </w:pPr>
            <w:r w:rsidRPr="00624DD5">
              <w:rPr>
                <w:szCs w:val="20"/>
              </w:rPr>
              <w:t xml:space="preserve">I'm a dedicated software engineer, passionate about </w:t>
            </w:r>
            <w:r w:rsidRPr="003B06D9">
              <w:rPr>
                <w:i/>
                <w:iCs/>
                <w:szCs w:val="20"/>
              </w:rPr>
              <w:t>technical innovation</w:t>
            </w:r>
            <w:r w:rsidRPr="00624DD5">
              <w:rPr>
                <w:szCs w:val="20"/>
              </w:rPr>
              <w:t xml:space="preserve"> and </w:t>
            </w:r>
            <w:r w:rsidRPr="003B06D9">
              <w:rPr>
                <w:i/>
                <w:iCs/>
                <w:szCs w:val="20"/>
              </w:rPr>
              <w:t>collaborative teamwork</w:t>
            </w:r>
            <w:r w:rsidRPr="00624DD5">
              <w:rPr>
                <w:szCs w:val="20"/>
              </w:rPr>
              <w:t xml:space="preserve">. My experience spans diverse domains such as </w:t>
            </w:r>
            <w:r w:rsidRPr="003B06D9">
              <w:rPr>
                <w:i/>
                <w:iCs/>
                <w:szCs w:val="20"/>
              </w:rPr>
              <w:t>machine learning</w:t>
            </w:r>
            <w:r w:rsidRPr="00624DD5">
              <w:rPr>
                <w:szCs w:val="20"/>
              </w:rPr>
              <w:t xml:space="preserve">, </w:t>
            </w:r>
            <w:r w:rsidRPr="003B06D9">
              <w:rPr>
                <w:i/>
                <w:iCs/>
                <w:szCs w:val="20"/>
              </w:rPr>
              <w:t>IoT</w:t>
            </w:r>
            <w:r w:rsidRPr="00624DD5">
              <w:rPr>
                <w:szCs w:val="20"/>
              </w:rPr>
              <w:t xml:space="preserve">, and </w:t>
            </w:r>
            <w:r w:rsidRPr="003B06D9">
              <w:rPr>
                <w:i/>
                <w:iCs/>
                <w:szCs w:val="20"/>
              </w:rPr>
              <w:t>finance transformation</w:t>
            </w:r>
            <w:r w:rsidRPr="00624DD5">
              <w:rPr>
                <w:szCs w:val="20"/>
              </w:rPr>
              <w:t xml:space="preserve">, and I possess hands-on expertise in tools such as </w:t>
            </w:r>
            <w:r w:rsidRPr="003B06D9">
              <w:rPr>
                <w:i/>
                <w:iCs/>
                <w:szCs w:val="20"/>
              </w:rPr>
              <w:t>React</w:t>
            </w:r>
            <w:r w:rsidRPr="00624DD5">
              <w:rPr>
                <w:szCs w:val="20"/>
              </w:rPr>
              <w:t xml:space="preserve">, </w:t>
            </w:r>
            <w:r w:rsidRPr="003B06D9">
              <w:rPr>
                <w:i/>
                <w:iCs/>
                <w:szCs w:val="20"/>
              </w:rPr>
              <w:t>Python</w:t>
            </w:r>
            <w:r w:rsidRPr="00624DD5">
              <w:rPr>
                <w:szCs w:val="20"/>
              </w:rPr>
              <w:t xml:space="preserve">, and </w:t>
            </w:r>
            <w:r w:rsidRPr="003B06D9">
              <w:rPr>
                <w:i/>
                <w:iCs/>
                <w:szCs w:val="20"/>
              </w:rPr>
              <w:t>Java</w:t>
            </w:r>
            <w:r w:rsidRPr="00624DD5">
              <w:rPr>
                <w:szCs w:val="20"/>
              </w:rPr>
              <w:t xml:space="preserve">. I've consistently demonstrated my ability to </w:t>
            </w:r>
            <w:r w:rsidRPr="003B06D9">
              <w:rPr>
                <w:i/>
                <w:iCs/>
                <w:szCs w:val="20"/>
              </w:rPr>
              <w:t>manage my time effectively</w:t>
            </w:r>
            <w:r w:rsidRPr="00624DD5">
              <w:rPr>
                <w:szCs w:val="20"/>
              </w:rPr>
              <w:t xml:space="preserve">, and approach challenges with </w:t>
            </w:r>
            <w:r w:rsidRPr="003B06D9">
              <w:rPr>
                <w:i/>
                <w:iCs/>
                <w:szCs w:val="20"/>
              </w:rPr>
              <w:t>innovative solutions</w:t>
            </w:r>
            <w:r w:rsidRPr="00624DD5">
              <w:rPr>
                <w:szCs w:val="20"/>
              </w:rPr>
              <w:t xml:space="preserve">. Throughout my career, I've navigated projects of all scales, from individual initiatives to expansive team collaborations. My commitment to </w:t>
            </w:r>
            <w:r w:rsidRPr="003B06D9">
              <w:rPr>
                <w:i/>
                <w:iCs/>
                <w:szCs w:val="20"/>
              </w:rPr>
              <w:t>continuous learning</w:t>
            </w:r>
            <w:r w:rsidRPr="00624DD5">
              <w:rPr>
                <w:szCs w:val="20"/>
              </w:rPr>
              <w:t xml:space="preserve"> and best practices in software development is rooted both in a solid academic foundation and real-world experience.</w:t>
            </w:r>
          </w:p>
          <w:p w14:paraId="0A7942F6" w14:textId="77777777" w:rsidR="0088442B" w:rsidRPr="00A412D6" w:rsidRDefault="0088442B" w:rsidP="00624DD5">
            <w:pPr>
              <w:rPr>
                <w:sz w:val="14"/>
                <w:szCs w:val="16"/>
              </w:rPr>
            </w:pPr>
          </w:p>
          <w:p w14:paraId="3FE52F2F" w14:textId="5DD62F78" w:rsidR="0088442B" w:rsidRDefault="00122D9B" w:rsidP="00122D9B">
            <w:pPr>
              <w:rPr>
                <w:szCs w:val="20"/>
              </w:rPr>
            </w:pPr>
            <w:r w:rsidRPr="00122D9B">
              <w:rPr>
                <w:szCs w:val="20"/>
              </w:rPr>
              <w:t>Additionally, I take pride in being an active member of the tech community, regularly attending talks and</w:t>
            </w:r>
            <w:r>
              <w:rPr>
                <w:szCs w:val="20"/>
              </w:rPr>
              <w:t xml:space="preserve"> </w:t>
            </w:r>
            <w:r w:rsidRPr="00122D9B">
              <w:rPr>
                <w:szCs w:val="20"/>
              </w:rPr>
              <w:t>participating in hackathons. Notably, I have attended conferences such as the AWS cloud day and NIDC. These</w:t>
            </w:r>
            <w:r>
              <w:rPr>
                <w:szCs w:val="20"/>
              </w:rPr>
              <w:t xml:space="preserve"> </w:t>
            </w:r>
            <w:r w:rsidRPr="00122D9B">
              <w:rPr>
                <w:szCs w:val="20"/>
              </w:rPr>
              <w:t>events have allowed me to network with industry professionals and engage with topics which are not covered</w:t>
            </w:r>
            <w:r>
              <w:rPr>
                <w:szCs w:val="20"/>
              </w:rPr>
              <w:t xml:space="preserve"> </w:t>
            </w:r>
            <w:r w:rsidRPr="00122D9B">
              <w:rPr>
                <w:szCs w:val="20"/>
              </w:rPr>
              <w:t>within my day-to-day work.</w:t>
            </w:r>
          </w:p>
          <w:p w14:paraId="6856B5C9" w14:textId="77777777" w:rsidR="00122D9B" w:rsidRPr="00A412D6" w:rsidRDefault="00122D9B" w:rsidP="00122D9B">
            <w:pPr>
              <w:rPr>
                <w:sz w:val="14"/>
                <w:szCs w:val="16"/>
              </w:rPr>
            </w:pPr>
          </w:p>
          <w:p w14:paraId="4BF46073" w14:textId="11CCD4F9" w:rsidR="00122D9B" w:rsidRPr="00122D9B" w:rsidRDefault="00122D9B" w:rsidP="00122D9B">
            <w:pPr>
              <w:rPr>
                <w:szCs w:val="20"/>
              </w:rPr>
            </w:pPr>
            <w:r w:rsidRPr="00122D9B">
              <w:rPr>
                <w:szCs w:val="20"/>
              </w:rPr>
              <w:t>I also volunteer at Acorn Primary School through the Time to Code programme, where I teach P7 students how to</w:t>
            </w:r>
            <w:r>
              <w:rPr>
                <w:szCs w:val="20"/>
              </w:rPr>
              <w:t xml:space="preserve"> </w:t>
            </w:r>
            <w:r w:rsidRPr="00122D9B">
              <w:rPr>
                <w:szCs w:val="20"/>
              </w:rPr>
              <w:t>use Scratch, helping them build foundational programming skills. This experience has strengthened my ability to</w:t>
            </w:r>
            <w:r>
              <w:rPr>
                <w:szCs w:val="20"/>
              </w:rPr>
              <w:t xml:space="preserve"> </w:t>
            </w:r>
            <w:r w:rsidRPr="00122D9B">
              <w:rPr>
                <w:i/>
                <w:iCs/>
                <w:szCs w:val="20"/>
              </w:rPr>
              <w:t>communicate technical concepts</w:t>
            </w:r>
            <w:r w:rsidRPr="00122D9B">
              <w:rPr>
                <w:szCs w:val="20"/>
              </w:rPr>
              <w:t xml:space="preserve"> clearly to non-technical audiences and reflects my enthusiasm for making</w:t>
            </w:r>
            <w:r>
              <w:rPr>
                <w:szCs w:val="20"/>
              </w:rPr>
              <w:t xml:space="preserve"> </w:t>
            </w:r>
            <w:r w:rsidRPr="00122D9B">
              <w:rPr>
                <w:szCs w:val="20"/>
              </w:rPr>
              <w:t>technology more accessible.</w:t>
            </w:r>
          </w:p>
          <w:p w14:paraId="5A1D473E" w14:textId="77777777" w:rsidR="00122D9B" w:rsidRDefault="00122D9B" w:rsidP="00122D9B">
            <w:pPr>
              <w:rPr>
                <w:szCs w:val="20"/>
              </w:rPr>
            </w:pPr>
          </w:p>
          <w:p w14:paraId="4993F16F" w14:textId="77777777" w:rsidR="00122D9B" w:rsidRDefault="00122D9B" w:rsidP="00122D9B">
            <w:pPr>
              <w:rPr>
                <w:szCs w:val="20"/>
              </w:rPr>
            </w:pPr>
          </w:p>
          <w:p w14:paraId="206EF724" w14:textId="77777777" w:rsidR="00122D9B" w:rsidRDefault="00122D9B" w:rsidP="00122D9B">
            <w:pPr>
              <w:rPr>
                <w:szCs w:val="20"/>
              </w:rPr>
            </w:pPr>
          </w:p>
          <w:p w14:paraId="503AD82B" w14:textId="77777777" w:rsidR="00122D9B" w:rsidRDefault="00122D9B" w:rsidP="00122D9B">
            <w:pPr>
              <w:rPr>
                <w:szCs w:val="20"/>
              </w:rPr>
            </w:pPr>
          </w:p>
          <w:p w14:paraId="64226C3B" w14:textId="77777777" w:rsidR="00122D9B" w:rsidRDefault="00122D9B" w:rsidP="00122D9B">
            <w:pPr>
              <w:rPr>
                <w:szCs w:val="20"/>
              </w:rPr>
            </w:pPr>
          </w:p>
          <w:p w14:paraId="51411E84" w14:textId="77777777" w:rsidR="00A412D6" w:rsidRDefault="00A412D6" w:rsidP="00122D9B">
            <w:pPr>
              <w:rPr>
                <w:szCs w:val="20"/>
              </w:rPr>
            </w:pPr>
          </w:p>
          <w:p w14:paraId="4809DC34" w14:textId="77777777" w:rsidR="00122D9B" w:rsidRDefault="00122D9B" w:rsidP="00122D9B">
            <w:pPr>
              <w:rPr>
                <w:szCs w:val="20"/>
              </w:rPr>
            </w:pPr>
          </w:p>
          <w:p w14:paraId="161ACCF8" w14:textId="2CDB6A46" w:rsidR="00122D9B" w:rsidRDefault="00122D9B" w:rsidP="00122D9B">
            <w:pPr>
              <w:rPr>
                <w:szCs w:val="20"/>
              </w:rPr>
            </w:pPr>
          </w:p>
          <w:p w14:paraId="587E589E" w14:textId="77777777" w:rsidR="00A412D6" w:rsidRPr="0088442B" w:rsidRDefault="00A412D6" w:rsidP="00122D9B">
            <w:pPr>
              <w:rPr>
                <w:szCs w:val="20"/>
              </w:rPr>
            </w:pPr>
          </w:p>
          <w:p w14:paraId="39B4E7A4" w14:textId="7888D9F1" w:rsidR="00B86148" w:rsidRPr="004255BB" w:rsidRDefault="00122D9B" w:rsidP="00B86148">
            <w:pPr>
              <w:pStyle w:val="Heading2"/>
            </w:pPr>
            <w:r>
              <w:rPr>
                <w:noProof/>
                <w:szCs w:val="20"/>
              </w:rPr>
              <w:drawing>
                <wp:anchor distT="0" distB="0" distL="114300" distR="114300" simplePos="0" relativeHeight="251735040" behindDoc="0" locked="0" layoutInCell="1" allowOverlap="1" wp14:anchorId="08AF2507" wp14:editId="64838914">
                  <wp:simplePos x="0" y="0"/>
                  <wp:positionH relativeFrom="column">
                    <wp:posOffset>-262890</wp:posOffset>
                  </wp:positionH>
                  <wp:positionV relativeFrom="paragraph">
                    <wp:posOffset>478777</wp:posOffset>
                  </wp:positionV>
                  <wp:extent cx="194310" cy="194310"/>
                  <wp:effectExtent l="0" t="0" r="0" b="0"/>
                  <wp:wrapNone/>
                  <wp:docPr id="573395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95840" name="Picture 573395840"/>
                          <pic:cNvPicPr/>
                        </pic:nvPicPr>
                        <pic:blipFill>
                          <a:blip r:embed="rId30">
                            <a:extLst>
                              <a:ext uri="{28A0092B-C50C-407E-A947-70E740481C1C}">
                                <a14:useLocalDpi xmlns:a14="http://schemas.microsoft.com/office/drawing/2010/main" val="0"/>
                              </a:ext>
                            </a:extLst>
                          </a:blip>
                          <a:stretch>
                            <a:fillRect/>
                          </a:stretch>
                        </pic:blipFill>
                        <pic:spPr>
                          <a:xfrm>
                            <a:off x="0" y="0"/>
                            <a:ext cx="194310" cy="194310"/>
                          </a:xfrm>
                          <a:prstGeom prst="rect">
                            <a:avLst/>
                          </a:prstGeom>
                        </pic:spPr>
                      </pic:pic>
                    </a:graphicData>
                  </a:graphic>
                  <wp14:sizeRelH relativeFrom="page">
                    <wp14:pctWidth>0</wp14:pctWidth>
                  </wp14:sizeRelH>
                  <wp14:sizeRelV relativeFrom="page">
                    <wp14:pctHeight>0</wp14:pctHeight>
                  </wp14:sizeRelV>
                </wp:anchor>
              </w:drawing>
            </w:r>
            <w:sdt>
              <w:sdtPr>
                <w:id w:val="1001553383"/>
                <w:placeholder>
                  <w:docPart w:val="5C4789A360C74881AA487E2BF46C736F"/>
                </w:placeholder>
                <w:temporary/>
                <w:showingPlcHdr/>
                <w15:appearance w15:val="hidden"/>
              </w:sdtPr>
              <w:sdtContent>
                <w:r w:rsidR="00B86148" w:rsidRPr="004255BB">
                  <w:t>WORK EXPERIENCE</w:t>
                </w:r>
              </w:sdtContent>
            </w:sdt>
          </w:p>
          <w:p w14:paraId="4FFB4784" w14:textId="0667E555" w:rsidR="008217B7" w:rsidRPr="004255BB" w:rsidRDefault="008217B7" w:rsidP="008217B7">
            <w:pPr>
              <w:pStyle w:val="Heading4"/>
              <w:rPr>
                <w:bCs/>
              </w:rPr>
            </w:pPr>
            <w:r>
              <w:t>EverQuote</w:t>
            </w:r>
            <w:r w:rsidRPr="004255BB">
              <w:t>,</w:t>
            </w:r>
            <w:r>
              <w:t xml:space="preserve"> Machine Learning Engineer</w:t>
            </w:r>
          </w:p>
          <w:p w14:paraId="75F37FF9" w14:textId="08F418F9" w:rsidR="008217B7" w:rsidRPr="004255BB" w:rsidRDefault="008217B7" w:rsidP="008217B7">
            <w:pPr>
              <w:pStyle w:val="Date"/>
            </w:pPr>
            <w:r>
              <w:t>05</w:t>
            </w:r>
            <w:r w:rsidRPr="004255BB">
              <w:t>/0</w:t>
            </w:r>
            <w:r>
              <w:t>8</w:t>
            </w:r>
            <w:r w:rsidRPr="004255BB">
              <w:t>/202</w:t>
            </w:r>
            <w:r>
              <w:t>4</w:t>
            </w:r>
            <w:r w:rsidRPr="004255BB">
              <w:t xml:space="preserve"> – </w:t>
            </w:r>
            <w:r>
              <w:t>Current</w:t>
            </w:r>
          </w:p>
          <w:p w14:paraId="68B2698F" w14:textId="23A4D70E" w:rsidR="002D3084" w:rsidRDefault="0088442B" w:rsidP="0088442B">
            <w:r>
              <w:t xml:space="preserve">At EverQuote, I support the deployment and maintenance of Machine Learning models for an insurance comparison platform, gaining hands-on experience across </w:t>
            </w:r>
            <w:r w:rsidRPr="003B06D9">
              <w:rPr>
                <w:i/>
                <w:iCs/>
              </w:rPr>
              <w:t>platform engineering</w:t>
            </w:r>
            <w:r>
              <w:t xml:space="preserve">, </w:t>
            </w:r>
            <w:r w:rsidRPr="003B06D9">
              <w:rPr>
                <w:i/>
                <w:iCs/>
              </w:rPr>
              <w:t>DevOps</w:t>
            </w:r>
            <w:r>
              <w:t xml:space="preserve">, and </w:t>
            </w:r>
            <w:r w:rsidRPr="003B06D9">
              <w:rPr>
                <w:i/>
                <w:iCs/>
              </w:rPr>
              <w:t>data engineering</w:t>
            </w:r>
            <w:r>
              <w:t>.</w:t>
            </w:r>
          </w:p>
          <w:p w14:paraId="50382DC0" w14:textId="77777777" w:rsidR="002D3084" w:rsidRPr="00122D9B" w:rsidRDefault="002D3084" w:rsidP="0088442B">
            <w:pPr>
              <w:rPr>
                <w:sz w:val="14"/>
                <w:szCs w:val="18"/>
              </w:rPr>
            </w:pPr>
          </w:p>
          <w:p w14:paraId="62C83BEC" w14:textId="77777777" w:rsidR="0088442B" w:rsidRDefault="0088442B" w:rsidP="0088442B">
            <w:r>
              <w:t xml:space="preserve">My role has involved working with emerging technologies, particularly in the field of AI. One notable project involved the automated generation of documentation for </w:t>
            </w:r>
            <w:r w:rsidRPr="003B06D9">
              <w:rPr>
                <w:i/>
                <w:iCs/>
              </w:rPr>
              <w:t>Snowflake</w:t>
            </w:r>
            <w:r>
              <w:t xml:space="preserve"> tables using </w:t>
            </w:r>
            <w:r w:rsidRPr="003B06D9">
              <w:rPr>
                <w:i/>
                <w:iCs/>
              </w:rPr>
              <w:t>prompt engineering</w:t>
            </w:r>
            <w:r>
              <w:t xml:space="preserve"> and </w:t>
            </w:r>
            <w:r w:rsidRPr="003B06D9">
              <w:rPr>
                <w:i/>
                <w:iCs/>
              </w:rPr>
              <w:t>Retrieval-Augmented Generation (RAG)</w:t>
            </w:r>
            <w:r>
              <w:t xml:space="preserve"> architecture. This initiative not only improved internal processes but also showcased my ability to </w:t>
            </w:r>
            <w:r w:rsidRPr="003B06D9">
              <w:rPr>
                <w:i/>
                <w:iCs/>
              </w:rPr>
              <w:t>quickly grasp and apply new technologies</w:t>
            </w:r>
            <w:r>
              <w:t>.</w:t>
            </w:r>
          </w:p>
          <w:p w14:paraId="36AFB70F" w14:textId="77777777" w:rsidR="0088442B" w:rsidRPr="00A412D6" w:rsidRDefault="0088442B" w:rsidP="0088442B">
            <w:pPr>
              <w:rPr>
                <w:sz w:val="14"/>
                <w:szCs w:val="18"/>
              </w:rPr>
            </w:pPr>
          </w:p>
          <w:p w14:paraId="0E0E8AA0" w14:textId="77777777" w:rsidR="0088442B" w:rsidRDefault="0088442B" w:rsidP="0088442B">
            <w:r>
              <w:t xml:space="preserve">I have also taken the lead on two major initiatives. The first was the development of a data enrichment layer to standardise and enhance inputs across all Machine Learning models. The second involved managing the implementation of automated model retraining using </w:t>
            </w:r>
            <w:r w:rsidRPr="003B06D9">
              <w:rPr>
                <w:i/>
                <w:iCs/>
              </w:rPr>
              <w:t>AWS SageMaker</w:t>
            </w:r>
            <w:r>
              <w:t xml:space="preserve">. Both projects required close collaboration with Data Science and Analytics teams, engaging in detailed </w:t>
            </w:r>
            <w:r w:rsidRPr="003B06D9">
              <w:rPr>
                <w:i/>
                <w:iCs/>
              </w:rPr>
              <w:t>requirements gathering</w:t>
            </w:r>
            <w:r>
              <w:t xml:space="preserve"> and gaining valuable insights into the challenges faced by these teams. A core responsibility in both efforts was establishing robust </w:t>
            </w:r>
            <w:r w:rsidRPr="003B06D9">
              <w:rPr>
                <w:i/>
                <w:iCs/>
              </w:rPr>
              <w:t>CI/CD pipelines</w:t>
            </w:r>
            <w:r>
              <w:t xml:space="preserve"> using </w:t>
            </w:r>
            <w:r w:rsidRPr="003B06D9">
              <w:rPr>
                <w:i/>
                <w:iCs/>
              </w:rPr>
              <w:t>GitHub Actions</w:t>
            </w:r>
            <w:r>
              <w:t xml:space="preserve"> to enable seamless, automated deployments.</w:t>
            </w:r>
          </w:p>
          <w:p w14:paraId="5EE8DD3C" w14:textId="4849F4CE" w:rsidR="0088442B" w:rsidRPr="00A412D6" w:rsidRDefault="0088442B" w:rsidP="0088442B">
            <w:pPr>
              <w:rPr>
                <w:sz w:val="14"/>
                <w:szCs w:val="18"/>
              </w:rPr>
            </w:pPr>
          </w:p>
          <w:p w14:paraId="082E9C5A" w14:textId="14B933EF" w:rsidR="00DC6D8F" w:rsidRDefault="0088442B" w:rsidP="0088442B">
            <w:r>
              <w:t xml:space="preserve">In addition to project work, a significant part of my role involves supporting Data Scientists in debugging models deployed on our internal Model-as-a-Service platform. This requires not only a solid understanding of model development, but also deep technical knowledge of </w:t>
            </w:r>
            <w:r w:rsidRPr="003B06D9">
              <w:rPr>
                <w:i/>
                <w:iCs/>
              </w:rPr>
              <w:t>Kubernetes</w:t>
            </w:r>
            <w:r>
              <w:t xml:space="preserve"> and </w:t>
            </w:r>
            <w:r w:rsidRPr="003B06D9">
              <w:rPr>
                <w:i/>
                <w:iCs/>
              </w:rPr>
              <w:t>Docker</w:t>
            </w:r>
            <w:r>
              <w:t xml:space="preserve">, which underpin the platform. This aspect of my role highlights my ability to </w:t>
            </w:r>
            <w:r w:rsidRPr="003B06D9">
              <w:rPr>
                <w:i/>
                <w:iCs/>
              </w:rPr>
              <w:t>communicate complex technical issues clearly</w:t>
            </w:r>
            <w:r>
              <w:t xml:space="preserve"> and effectively support internal stakeholders, reinforcing my </w:t>
            </w:r>
            <w:r w:rsidRPr="003B06D9">
              <w:rPr>
                <w:i/>
                <w:iCs/>
              </w:rPr>
              <w:t>adaptability</w:t>
            </w:r>
            <w:r>
              <w:t xml:space="preserve"> </w:t>
            </w:r>
            <w:r w:rsidRPr="003B06D9">
              <w:t>and</w:t>
            </w:r>
            <w:r w:rsidRPr="003B06D9">
              <w:rPr>
                <w:i/>
                <w:iCs/>
              </w:rPr>
              <w:t xml:space="preserve"> strong problem-solving skills</w:t>
            </w:r>
            <w:r>
              <w:t>.</w:t>
            </w:r>
          </w:p>
          <w:p w14:paraId="3F189E83" w14:textId="4EE069B3" w:rsidR="0088442B" w:rsidRDefault="002D3084" w:rsidP="0088442B">
            <w:r>
              <w:rPr>
                <w:noProof/>
              </w:rPr>
              <w:drawing>
                <wp:anchor distT="0" distB="0" distL="114300" distR="114300" simplePos="0" relativeHeight="251728896" behindDoc="0" locked="0" layoutInCell="1" hidden="0" allowOverlap="1" wp14:anchorId="207257DA" wp14:editId="20608A79">
                  <wp:simplePos x="0" y="0"/>
                  <wp:positionH relativeFrom="column">
                    <wp:posOffset>-337820</wp:posOffset>
                  </wp:positionH>
                  <wp:positionV relativeFrom="paragraph">
                    <wp:posOffset>189865</wp:posOffset>
                  </wp:positionV>
                  <wp:extent cx="304800" cy="299085"/>
                  <wp:effectExtent l="0" t="0" r="0" b="5715"/>
                  <wp:wrapNone/>
                  <wp:docPr id="2058545207" name="image3.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10;&#10;Description automatically generated"/>
                          <pic:cNvPicPr preferRelativeResize="0"/>
                        </pic:nvPicPr>
                        <pic:blipFill>
                          <a:blip r:embed="rId31"/>
                          <a:srcRect/>
                          <a:stretch>
                            <a:fillRect/>
                          </a:stretch>
                        </pic:blipFill>
                        <pic:spPr>
                          <a:xfrm>
                            <a:off x="0" y="0"/>
                            <a:ext cx="304800" cy="299085"/>
                          </a:xfrm>
                          <a:prstGeom prst="rect">
                            <a:avLst/>
                          </a:prstGeom>
                          <a:ln/>
                        </pic:spPr>
                      </pic:pic>
                    </a:graphicData>
                  </a:graphic>
                </wp:anchor>
              </w:drawing>
            </w:r>
          </w:p>
          <w:p w14:paraId="2ADA78FC" w14:textId="797A9E14" w:rsidR="00502A6B" w:rsidRPr="004255BB" w:rsidRDefault="00502A6B" w:rsidP="00502A6B">
            <w:pPr>
              <w:pStyle w:val="Heading4"/>
              <w:rPr>
                <w:bCs/>
              </w:rPr>
            </w:pPr>
            <w:r w:rsidRPr="004255BB">
              <w:t>PwC, Tech Consultant</w:t>
            </w:r>
          </w:p>
          <w:p w14:paraId="1A6026C7" w14:textId="22C44A67" w:rsidR="00502A6B" w:rsidRPr="004255BB" w:rsidRDefault="004E6CE9" w:rsidP="00502A6B">
            <w:pPr>
              <w:pStyle w:val="Date"/>
            </w:pPr>
            <w:r w:rsidRPr="004255BB">
              <w:t>21</w:t>
            </w:r>
            <w:r w:rsidR="00502A6B" w:rsidRPr="004255BB">
              <w:t>/0</w:t>
            </w:r>
            <w:r w:rsidRPr="004255BB">
              <w:t>9</w:t>
            </w:r>
            <w:r w:rsidR="00502A6B" w:rsidRPr="004255BB">
              <w:t>/202</w:t>
            </w:r>
            <w:r w:rsidRPr="004255BB">
              <w:t>0</w:t>
            </w:r>
            <w:r w:rsidR="00340A64" w:rsidRPr="004255BB">
              <w:t xml:space="preserve"> </w:t>
            </w:r>
            <w:r w:rsidR="00502A6B" w:rsidRPr="004255BB">
              <w:t>–</w:t>
            </w:r>
            <w:r w:rsidR="00340A64" w:rsidRPr="004255BB">
              <w:t xml:space="preserve"> </w:t>
            </w:r>
            <w:r w:rsidR="008217B7">
              <w:t>02/08/2024</w:t>
            </w:r>
            <w:r w:rsidR="00502A6B" w:rsidRPr="004255BB">
              <w:t xml:space="preserve"> </w:t>
            </w:r>
          </w:p>
          <w:p w14:paraId="77F88FBB" w14:textId="26908A60" w:rsidR="00795D9C" w:rsidRDefault="00795D9C" w:rsidP="00795D9C">
            <w:r>
              <w:t xml:space="preserve">Throughout my four placements, I amassed a wide range of experience across domains such as cloud, </w:t>
            </w:r>
            <w:r w:rsidRPr="005537BE">
              <w:rPr>
                <w:i/>
                <w:iCs/>
              </w:rPr>
              <w:t>IoT</w:t>
            </w:r>
            <w:r>
              <w:t xml:space="preserve">, </w:t>
            </w:r>
            <w:r w:rsidRPr="005537BE">
              <w:rPr>
                <w:i/>
                <w:iCs/>
              </w:rPr>
              <w:t>finance transformation</w:t>
            </w:r>
            <w:r>
              <w:t xml:space="preserve">, </w:t>
            </w:r>
            <w:r w:rsidRPr="005537BE">
              <w:rPr>
                <w:i/>
                <w:iCs/>
              </w:rPr>
              <w:t>Salesforce</w:t>
            </w:r>
            <w:r>
              <w:t xml:space="preserve">, and </w:t>
            </w:r>
            <w:r w:rsidRPr="005537BE">
              <w:rPr>
                <w:i/>
                <w:iCs/>
              </w:rPr>
              <w:t xml:space="preserve">Google </w:t>
            </w:r>
            <w:proofErr w:type="spellStart"/>
            <w:r w:rsidRPr="005537BE">
              <w:rPr>
                <w:i/>
                <w:iCs/>
              </w:rPr>
              <w:t>AppScript</w:t>
            </w:r>
            <w:proofErr w:type="spellEnd"/>
            <w:r>
              <w:t>. Serving in various capacities across several projects, for clients such as the Bank of England and the Ministry of Defence, I took on roles ranging from project management and test management to development. These roles not only provided me the opportunity to travel across the UK, attending internal events and training sessions but also enabled me to delve deep into practical applications.</w:t>
            </w:r>
          </w:p>
          <w:p w14:paraId="3D9EE508" w14:textId="023DFC27" w:rsidR="00DD2FC9" w:rsidRPr="00A412D6" w:rsidRDefault="00DD2FC9" w:rsidP="009334A9">
            <w:pPr>
              <w:rPr>
                <w:sz w:val="14"/>
                <w:szCs w:val="18"/>
              </w:rPr>
            </w:pPr>
          </w:p>
          <w:p w14:paraId="3A274C4A" w14:textId="03C1C218" w:rsidR="003B06D9" w:rsidRDefault="00C11EF4" w:rsidP="003B06D9">
            <w:r w:rsidRPr="00C11EF4">
              <w:t xml:space="preserve">My adaptability was evident in my ability to contribute effectively within both large teams and independent projects, showcasing </w:t>
            </w:r>
            <w:r w:rsidRPr="003B06D9">
              <w:rPr>
                <w:i/>
                <w:iCs/>
              </w:rPr>
              <w:t>strong collaboration skills</w:t>
            </w:r>
            <w:r w:rsidRPr="00C11EF4">
              <w:t xml:space="preserve"> and </w:t>
            </w:r>
            <w:r w:rsidRPr="003B06D9">
              <w:rPr>
                <w:i/>
                <w:iCs/>
              </w:rPr>
              <w:t>self-sufficiency</w:t>
            </w:r>
            <w:r w:rsidRPr="00C11EF4">
              <w:t xml:space="preserve">. I worked across international teams—including </w:t>
            </w:r>
            <w:proofErr w:type="spellStart"/>
            <w:r w:rsidRPr="00C11EF4">
              <w:t>CTech</w:t>
            </w:r>
            <w:proofErr w:type="spellEnd"/>
            <w:r w:rsidRPr="00C11EF4">
              <w:t xml:space="preserve"> Poland, PwC India, PwC Middle East, and PwC South Africa—demonstrating my capability to </w:t>
            </w:r>
            <w:r w:rsidRPr="003B06D9">
              <w:rPr>
                <w:i/>
                <w:iCs/>
              </w:rPr>
              <w:t>thrive in multicultural environments</w:t>
            </w:r>
            <w:r w:rsidRPr="00C11EF4">
              <w:t xml:space="preserve">. </w:t>
            </w:r>
            <w:r w:rsidRPr="003B06D9">
              <w:rPr>
                <w:i/>
                <w:iCs/>
              </w:rPr>
              <w:t>Client engagement</w:t>
            </w:r>
            <w:r w:rsidRPr="00C11EF4">
              <w:t xml:space="preserve"> was a key part of my responsibilities, through regular status reports and meetings. Additionally,</w:t>
            </w:r>
            <w:r w:rsidR="003B06D9">
              <w:t xml:space="preserve"> I dedicated efforts to manage and improve existing</w:t>
            </w:r>
          </w:p>
          <w:p w14:paraId="10A67CFD" w14:textId="77777777" w:rsidR="003B06D9" w:rsidRDefault="003B06D9" w:rsidP="003B06D9">
            <w:r>
              <w:t>platforms, with a particular focus on creating comprehensive,</w:t>
            </w:r>
          </w:p>
          <w:p w14:paraId="5F631953" w14:textId="5E15C209" w:rsidR="00FA6061" w:rsidRPr="00FA6061" w:rsidRDefault="003B06D9" w:rsidP="003B06D9">
            <w:r w:rsidRPr="003B06D9">
              <w:rPr>
                <w:i/>
                <w:iCs/>
              </w:rPr>
              <w:t>developer-oriented documentation</w:t>
            </w:r>
            <w:r>
              <w:t>.</w:t>
            </w:r>
          </w:p>
        </w:tc>
      </w:tr>
      <w:tr w:rsidR="00AD3EB3" w:rsidRPr="004255BB" w14:paraId="5A1CDE54" w14:textId="77777777" w:rsidTr="001B2ABD">
        <w:tc>
          <w:tcPr>
            <w:tcW w:w="3600" w:type="dxa"/>
          </w:tcPr>
          <w:p w14:paraId="5DD61F5F" w14:textId="77777777" w:rsidR="00AD3EB3" w:rsidRPr="004255BB" w:rsidRDefault="00AD3EB3" w:rsidP="00B86148">
            <w:pPr>
              <w:pStyle w:val="Heading3"/>
              <w:rPr>
                <w:noProof/>
              </w:rPr>
            </w:pPr>
          </w:p>
        </w:tc>
        <w:tc>
          <w:tcPr>
            <w:tcW w:w="720" w:type="dxa"/>
          </w:tcPr>
          <w:p w14:paraId="7A7E6CAE" w14:textId="77777777" w:rsidR="00AD3EB3" w:rsidRPr="004255BB" w:rsidRDefault="00AD3EB3" w:rsidP="00B86148">
            <w:pPr>
              <w:tabs>
                <w:tab w:val="left" w:pos="990"/>
              </w:tabs>
              <w:rPr>
                <w:noProof/>
              </w:rPr>
            </w:pPr>
          </w:p>
        </w:tc>
        <w:tc>
          <w:tcPr>
            <w:tcW w:w="6470" w:type="dxa"/>
          </w:tcPr>
          <w:p w14:paraId="5F1C4200" w14:textId="7DFD5B8A" w:rsidR="00AD3EB3" w:rsidRPr="004255BB" w:rsidRDefault="00AD3EB3" w:rsidP="00B86148">
            <w:pPr>
              <w:pStyle w:val="Title"/>
              <w:rPr>
                <w:sz w:val="66"/>
                <w:szCs w:val="66"/>
              </w:rPr>
            </w:pPr>
          </w:p>
        </w:tc>
      </w:tr>
    </w:tbl>
    <w:p w14:paraId="55DD1061" w14:textId="659838B0" w:rsidR="00FB40F2" w:rsidRDefault="00FB40F2" w:rsidP="00E7719E">
      <w:pPr>
        <w:tabs>
          <w:tab w:val="left" w:pos="990"/>
        </w:tabs>
      </w:pPr>
    </w:p>
    <w:sectPr w:rsidR="00FB40F2" w:rsidSect="00D967A7">
      <w:head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6FF6E2" w14:textId="77777777" w:rsidR="00F55EE2" w:rsidRPr="004255BB" w:rsidRDefault="00F55EE2" w:rsidP="000C45FF">
      <w:r w:rsidRPr="004255BB">
        <w:separator/>
      </w:r>
    </w:p>
  </w:endnote>
  <w:endnote w:type="continuationSeparator" w:id="0">
    <w:p w14:paraId="1E7166EA" w14:textId="77777777" w:rsidR="00F55EE2" w:rsidRPr="004255BB" w:rsidRDefault="00F55EE2" w:rsidP="000C45FF">
      <w:r w:rsidRPr="004255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735865" w14:textId="77777777" w:rsidR="00F55EE2" w:rsidRPr="004255BB" w:rsidRDefault="00F55EE2" w:rsidP="000C45FF">
      <w:r w:rsidRPr="004255BB">
        <w:separator/>
      </w:r>
    </w:p>
  </w:footnote>
  <w:footnote w:type="continuationSeparator" w:id="0">
    <w:p w14:paraId="02B7C88B" w14:textId="77777777" w:rsidR="00F55EE2" w:rsidRPr="004255BB" w:rsidRDefault="00F55EE2" w:rsidP="000C45FF">
      <w:r w:rsidRPr="004255B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5C0D28" w14:textId="77777777" w:rsidR="000C45FF" w:rsidRPr="004255BB" w:rsidRDefault="000C45FF">
    <w:pPr>
      <w:pStyle w:val="Header"/>
    </w:pPr>
    <w:r w:rsidRPr="004255BB">
      <w:rPr>
        <w:noProof/>
      </w:rPr>
      <w:drawing>
        <wp:anchor distT="0" distB="0" distL="114300" distR="114300" simplePos="0" relativeHeight="251658240" behindDoc="1" locked="0" layoutInCell="1" allowOverlap="1" wp14:anchorId="65ED6992" wp14:editId="5FF7FA40">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2D2C2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73931853" o:spid="_x0000_i1025" type="#_x0000_t75" style="width:7.8pt;height:12pt;visibility:visible;mso-wrap-style:square">
            <v:imagedata r:id="rId1" o:title=""/>
          </v:shape>
        </w:pict>
      </mc:Choice>
      <mc:Fallback>
        <w:drawing>
          <wp:inline distT="0" distB="0" distL="0" distR="0" wp14:anchorId="38C25F0F" wp14:editId="13C59459">
            <wp:extent cx="99060" cy="152400"/>
            <wp:effectExtent l="0" t="0" r="0" b="0"/>
            <wp:docPr id="2073931853" name="Picture 207393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mc:Fallback>
    </mc:AlternateContent>
  </w:numPicBullet>
  <w:abstractNum w:abstractNumId="0" w15:restartNumberingAfterBreak="0">
    <w:nsid w:val="1C5C32C0"/>
    <w:multiLevelType w:val="hybridMultilevel"/>
    <w:tmpl w:val="59906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CF09B4"/>
    <w:multiLevelType w:val="hybridMultilevel"/>
    <w:tmpl w:val="00FAD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053798"/>
    <w:multiLevelType w:val="hybridMultilevel"/>
    <w:tmpl w:val="20C8FD4C"/>
    <w:lvl w:ilvl="0" w:tplc="3288E79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874DB5"/>
    <w:multiLevelType w:val="hybridMultilevel"/>
    <w:tmpl w:val="D2F8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494A2B"/>
    <w:multiLevelType w:val="hybridMultilevel"/>
    <w:tmpl w:val="1A408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1620272">
    <w:abstractNumId w:val="4"/>
  </w:num>
  <w:num w:numId="2" w16cid:durableId="1058364644">
    <w:abstractNumId w:val="0"/>
  </w:num>
  <w:num w:numId="3" w16cid:durableId="1485506914">
    <w:abstractNumId w:val="3"/>
  </w:num>
  <w:num w:numId="4" w16cid:durableId="1021512505">
    <w:abstractNumId w:val="1"/>
  </w:num>
  <w:num w:numId="5" w16cid:durableId="16744554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0F2"/>
    <w:rsid w:val="00003AF3"/>
    <w:rsid w:val="00012E34"/>
    <w:rsid w:val="00036450"/>
    <w:rsid w:val="00046567"/>
    <w:rsid w:val="00047F87"/>
    <w:rsid w:val="00060C44"/>
    <w:rsid w:val="00066848"/>
    <w:rsid w:val="00077988"/>
    <w:rsid w:val="00091937"/>
    <w:rsid w:val="00094499"/>
    <w:rsid w:val="00095496"/>
    <w:rsid w:val="000A46FD"/>
    <w:rsid w:val="000C45FF"/>
    <w:rsid w:val="000C7CD8"/>
    <w:rsid w:val="000D578E"/>
    <w:rsid w:val="000E0899"/>
    <w:rsid w:val="000E3FD1"/>
    <w:rsid w:val="000F2583"/>
    <w:rsid w:val="000F67BA"/>
    <w:rsid w:val="00111CCC"/>
    <w:rsid w:val="00112054"/>
    <w:rsid w:val="0012182A"/>
    <w:rsid w:val="00122D9B"/>
    <w:rsid w:val="0013574C"/>
    <w:rsid w:val="001525E1"/>
    <w:rsid w:val="00172E63"/>
    <w:rsid w:val="00173A0C"/>
    <w:rsid w:val="00180329"/>
    <w:rsid w:val="0019001F"/>
    <w:rsid w:val="00192741"/>
    <w:rsid w:val="001A74A5"/>
    <w:rsid w:val="001B2ABD"/>
    <w:rsid w:val="001D7495"/>
    <w:rsid w:val="001E0391"/>
    <w:rsid w:val="001E1759"/>
    <w:rsid w:val="001E65BA"/>
    <w:rsid w:val="001F1ECC"/>
    <w:rsid w:val="00202DBA"/>
    <w:rsid w:val="00211EF9"/>
    <w:rsid w:val="00212BA5"/>
    <w:rsid w:val="00222AFF"/>
    <w:rsid w:val="00222ECB"/>
    <w:rsid w:val="00231866"/>
    <w:rsid w:val="002400EB"/>
    <w:rsid w:val="00256CF7"/>
    <w:rsid w:val="00267BE1"/>
    <w:rsid w:val="00277B72"/>
    <w:rsid w:val="00281FD5"/>
    <w:rsid w:val="0028652E"/>
    <w:rsid w:val="002B2574"/>
    <w:rsid w:val="002D3084"/>
    <w:rsid w:val="002E48B4"/>
    <w:rsid w:val="002F09AB"/>
    <w:rsid w:val="0030238C"/>
    <w:rsid w:val="0030481B"/>
    <w:rsid w:val="003156FC"/>
    <w:rsid w:val="003254B5"/>
    <w:rsid w:val="003308E0"/>
    <w:rsid w:val="00336B49"/>
    <w:rsid w:val="00337CA9"/>
    <w:rsid w:val="00340A64"/>
    <w:rsid w:val="00367517"/>
    <w:rsid w:val="0037121F"/>
    <w:rsid w:val="0037579D"/>
    <w:rsid w:val="00390CA9"/>
    <w:rsid w:val="00392E7F"/>
    <w:rsid w:val="003A41A7"/>
    <w:rsid w:val="003A5094"/>
    <w:rsid w:val="003A6B7D"/>
    <w:rsid w:val="003A74F2"/>
    <w:rsid w:val="003B06CA"/>
    <w:rsid w:val="003B06D9"/>
    <w:rsid w:val="003C149B"/>
    <w:rsid w:val="003E0D35"/>
    <w:rsid w:val="004071FC"/>
    <w:rsid w:val="004165FA"/>
    <w:rsid w:val="004255BB"/>
    <w:rsid w:val="00445947"/>
    <w:rsid w:val="00453F5D"/>
    <w:rsid w:val="004813B3"/>
    <w:rsid w:val="0049185D"/>
    <w:rsid w:val="00496591"/>
    <w:rsid w:val="004B088D"/>
    <w:rsid w:val="004B5ACF"/>
    <w:rsid w:val="004C60DD"/>
    <w:rsid w:val="004C63E4"/>
    <w:rsid w:val="004D3011"/>
    <w:rsid w:val="004D3CC6"/>
    <w:rsid w:val="004E6CE9"/>
    <w:rsid w:val="004F2683"/>
    <w:rsid w:val="004F2F79"/>
    <w:rsid w:val="00502A6B"/>
    <w:rsid w:val="005262AC"/>
    <w:rsid w:val="00533A17"/>
    <w:rsid w:val="00537233"/>
    <w:rsid w:val="005444F8"/>
    <w:rsid w:val="005537BE"/>
    <w:rsid w:val="00563173"/>
    <w:rsid w:val="00565A64"/>
    <w:rsid w:val="0057152B"/>
    <w:rsid w:val="00572723"/>
    <w:rsid w:val="0059675B"/>
    <w:rsid w:val="005E39D5"/>
    <w:rsid w:val="005F4419"/>
    <w:rsid w:val="00600670"/>
    <w:rsid w:val="006045B0"/>
    <w:rsid w:val="00620684"/>
    <w:rsid w:val="00620884"/>
    <w:rsid w:val="0062123A"/>
    <w:rsid w:val="00624DD5"/>
    <w:rsid w:val="00646E75"/>
    <w:rsid w:val="0065136C"/>
    <w:rsid w:val="00654B8A"/>
    <w:rsid w:val="0065530B"/>
    <w:rsid w:val="006560B7"/>
    <w:rsid w:val="00664CD8"/>
    <w:rsid w:val="006771D0"/>
    <w:rsid w:val="00680D54"/>
    <w:rsid w:val="006814A2"/>
    <w:rsid w:val="006A41A8"/>
    <w:rsid w:val="006A7543"/>
    <w:rsid w:val="006B1466"/>
    <w:rsid w:val="006D3A5D"/>
    <w:rsid w:val="006E1FBA"/>
    <w:rsid w:val="006F6CF2"/>
    <w:rsid w:val="00715FCB"/>
    <w:rsid w:val="007341F3"/>
    <w:rsid w:val="00742633"/>
    <w:rsid w:val="00743101"/>
    <w:rsid w:val="0075239D"/>
    <w:rsid w:val="00753327"/>
    <w:rsid w:val="007538E5"/>
    <w:rsid w:val="00772A03"/>
    <w:rsid w:val="007775E1"/>
    <w:rsid w:val="007851D8"/>
    <w:rsid w:val="00785BBE"/>
    <w:rsid w:val="007867A0"/>
    <w:rsid w:val="00787D3E"/>
    <w:rsid w:val="007927F5"/>
    <w:rsid w:val="00792DA1"/>
    <w:rsid w:val="00795D9C"/>
    <w:rsid w:val="007A1C80"/>
    <w:rsid w:val="007A1E2C"/>
    <w:rsid w:val="007A26AB"/>
    <w:rsid w:val="007A4A57"/>
    <w:rsid w:val="007B26AD"/>
    <w:rsid w:val="007F2BFC"/>
    <w:rsid w:val="00802168"/>
    <w:rsid w:val="00802CA0"/>
    <w:rsid w:val="00812B5D"/>
    <w:rsid w:val="0081378E"/>
    <w:rsid w:val="00814201"/>
    <w:rsid w:val="008217B7"/>
    <w:rsid w:val="0084321B"/>
    <w:rsid w:val="00845147"/>
    <w:rsid w:val="00854A3B"/>
    <w:rsid w:val="00864942"/>
    <w:rsid w:val="00876DCB"/>
    <w:rsid w:val="0088442B"/>
    <w:rsid w:val="008B4309"/>
    <w:rsid w:val="008C134A"/>
    <w:rsid w:val="008D30BD"/>
    <w:rsid w:val="008F2856"/>
    <w:rsid w:val="008F2EE1"/>
    <w:rsid w:val="00902181"/>
    <w:rsid w:val="009057A3"/>
    <w:rsid w:val="009260CD"/>
    <w:rsid w:val="009334A9"/>
    <w:rsid w:val="00946B9D"/>
    <w:rsid w:val="00952C25"/>
    <w:rsid w:val="00954286"/>
    <w:rsid w:val="009733D1"/>
    <w:rsid w:val="00976CD8"/>
    <w:rsid w:val="009A57B2"/>
    <w:rsid w:val="009B263C"/>
    <w:rsid w:val="009B75BB"/>
    <w:rsid w:val="009E6D6F"/>
    <w:rsid w:val="00A10B7A"/>
    <w:rsid w:val="00A2118D"/>
    <w:rsid w:val="00A270F8"/>
    <w:rsid w:val="00A36793"/>
    <w:rsid w:val="00A37891"/>
    <w:rsid w:val="00A412D6"/>
    <w:rsid w:val="00A44C12"/>
    <w:rsid w:val="00A44F61"/>
    <w:rsid w:val="00A570FE"/>
    <w:rsid w:val="00AB411D"/>
    <w:rsid w:val="00AB4606"/>
    <w:rsid w:val="00AD3EB3"/>
    <w:rsid w:val="00AD4DC7"/>
    <w:rsid w:val="00AD76E2"/>
    <w:rsid w:val="00AE2753"/>
    <w:rsid w:val="00AE38CA"/>
    <w:rsid w:val="00B20152"/>
    <w:rsid w:val="00B235F3"/>
    <w:rsid w:val="00B359E4"/>
    <w:rsid w:val="00B425AE"/>
    <w:rsid w:val="00B42C13"/>
    <w:rsid w:val="00B57D98"/>
    <w:rsid w:val="00B70850"/>
    <w:rsid w:val="00B70FFD"/>
    <w:rsid w:val="00B86148"/>
    <w:rsid w:val="00BC3379"/>
    <w:rsid w:val="00BD2E88"/>
    <w:rsid w:val="00BE3312"/>
    <w:rsid w:val="00C066B6"/>
    <w:rsid w:val="00C11EF4"/>
    <w:rsid w:val="00C20BEF"/>
    <w:rsid w:val="00C37BA1"/>
    <w:rsid w:val="00C4674C"/>
    <w:rsid w:val="00C506CF"/>
    <w:rsid w:val="00C60DBD"/>
    <w:rsid w:val="00C72BED"/>
    <w:rsid w:val="00C82A88"/>
    <w:rsid w:val="00C9578B"/>
    <w:rsid w:val="00CA2920"/>
    <w:rsid w:val="00CB0055"/>
    <w:rsid w:val="00CC1ECD"/>
    <w:rsid w:val="00CC77E1"/>
    <w:rsid w:val="00CE16AA"/>
    <w:rsid w:val="00CF0EA5"/>
    <w:rsid w:val="00CF3D83"/>
    <w:rsid w:val="00D02E9D"/>
    <w:rsid w:val="00D12B97"/>
    <w:rsid w:val="00D2522B"/>
    <w:rsid w:val="00D422DE"/>
    <w:rsid w:val="00D5459D"/>
    <w:rsid w:val="00D672D1"/>
    <w:rsid w:val="00D70A75"/>
    <w:rsid w:val="00D756A6"/>
    <w:rsid w:val="00D80204"/>
    <w:rsid w:val="00D80A4F"/>
    <w:rsid w:val="00D83580"/>
    <w:rsid w:val="00D94F33"/>
    <w:rsid w:val="00D967A7"/>
    <w:rsid w:val="00DA1F4D"/>
    <w:rsid w:val="00DC6D8F"/>
    <w:rsid w:val="00DD04BE"/>
    <w:rsid w:val="00DD172A"/>
    <w:rsid w:val="00DD2176"/>
    <w:rsid w:val="00DD2FC9"/>
    <w:rsid w:val="00DD630D"/>
    <w:rsid w:val="00DE1C52"/>
    <w:rsid w:val="00DF772E"/>
    <w:rsid w:val="00E11C9F"/>
    <w:rsid w:val="00E12908"/>
    <w:rsid w:val="00E238E8"/>
    <w:rsid w:val="00E25A26"/>
    <w:rsid w:val="00E26CCC"/>
    <w:rsid w:val="00E4381A"/>
    <w:rsid w:val="00E44638"/>
    <w:rsid w:val="00E50091"/>
    <w:rsid w:val="00E55D74"/>
    <w:rsid w:val="00E7719E"/>
    <w:rsid w:val="00E83EED"/>
    <w:rsid w:val="00EA13AF"/>
    <w:rsid w:val="00EA6C9B"/>
    <w:rsid w:val="00EB380A"/>
    <w:rsid w:val="00EC1113"/>
    <w:rsid w:val="00ED2EFF"/>
    <w:rsid w:val="00EE6E39"/>
    <w:rsid w:val="00F16F1D"/>
    <w:rsid w:val="00F1783B"/>
    <w:rsid w:val="00F454FC"/>
    <w:rsid w:val="00F55EE2"/>
    <w:rsid w:val="00F60274"/>
    <w:rsid w:val="00F62F72"/>
    <w:rsid w:val="00F77FB9"/>
    <w:rsid w:val="00FA6061"/>
    <w:rsid w:val="00FB0537"/>
    <w:rsid w:val="00FB068F"/>
    <w:rsid w:val="00FB1743"/>
    <w:rsid w:val="00FB4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D0B0C"/>
  <w14:defaultImageDpi w14:val="32767"/>
  <w15:chartTrackingRefBased/>
  <w15:docId w15:val="{0E4889A4-6D9A-46E8-8521-05FC841BB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lang w:val="en-GB"/>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 w:type="paragraph" w:styleId="ListParagraph">
    <w:name w:val="List Paragraph"/>
    <w:basedOn w:val="Normal"/>
    <w:uiPriority w:val="34"/>
    <w:semiHidden/>
    <w:qFormat/>
    <w:rsid w:val="007A26AB"/>
    <w:pPr>
      <w:ind w:left="720"/>
      <w:contextualSpacing/>
    </w:pPr>
  </w:style>
  <w:style w:type="character" w:styleId="CommentReference">
    <w:name w:val="annotation reference"/>
    <w:basedOn w:val="DefaultParagraphFont"/>
    <w:uiPriority w:val="99"/>
    <w:semiHidden/>
    <w:unhideWhenUsed/>
    <w:rsid w:val="00E7719E"/>
    <w:rPr>
      <w:sz w:val="16"/>
      <w:szCs w:val="16"/>
    </w:rPr>
  </w:style>
  <w:style w:type="paragraph" w:styleId="CommentText">
    <w:name w:val="annotation text"/>
    <w:basedOn w:val="Normal"/>
    <w:link w:val="CommentTextChar"/>
    <w:uiPriority w:val="99"/>
    <w:unhideWhenUsed/>
    <w:rsid w:val="00E7719E"/>
    <w:rPr>
      <w:sz w:val="20"/>
      <w:szCs w:val="20"/>
    </w:rPr>
  </w:style>
  <w:style w:type="character" w:customStyle="1" w:styleId="CommentTextChar">
    <w:name w:val="Comment Text Char"/>
    <w:basedOn w:val="DefaultParagraphFont"/>
    <w:link w:val="CommentText"/>
    <w:uiPriority w:val="99"/>
    <w:rsid w:val="00E7719E"/>
    <w:rPr>
      <w:sz w:val="20"/>
      <w:szCs w:val="20"/>
    </w:rPr>
  </w:style>
  <w:style w:type="paragraph" w:styleId="CommentSubject">
    <w:name w:val="annotation subject"/>
    <w:basedOn w:val="CommentText"/>
    <w:next w:val="CommentText"/>
    <w:link w:val="CommentSubjectChar"/>
    <w:uiPriority w:val="99"/>
    <w:semiHidden/>
    <w:unhideWhenUsed/>
    <w:rsid w:val="00E7719E"/>
    <w:rPr>
      <w:b/>
      <w:bCs/>
    </w:rPr>
  </w:style>
  <w:style w:type="character" w:customStyle="1" w:styleId="CommentSubjectChar">
    <w:name w:val="Comment Subject Char"/>
    <w:basedOn w:val="CommentTextChar"/>
    <w:link w:val="CommentSubject"/>
    <w:uiPriority w:val="99"/>
    <w:semiHidden/>
    <w:rsid w:val="00E7719E"/>
    <w:rPr>
      <w:b/>
      <w:bCs/>
      <w:sz w:val="20"/>
      <w:szCs w:val="20"/>
    </w:rPr>
  </w:style>
  <w:style w:type="character" w:styleId="FollowedHyperlink">
    <w:name w:val="FollowedHyperlink"/>
    <w:basedOn w:val="DefaultParagraphFont"/>
    <w:uiPriority w:val="99"/>
    <w:semiHidden/>
    <w:unhideWhenUsed/>
    <w:rsid w:val="00DD2FC9"/>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08559">
      <w:bodyDiv w:val="1"/>
      <w:marLeft w:val="0"/>
      <w:marRight w:val="0"/>
      <w:marTop w:val="0"/>
      <w:marBottom w:val="0"/>
      <w:divBdr>
        <w:top w:val="none" w:sz="0" w:space="0" w:color="auto"/>
        <w:left w:val="none" w:sz="0" w:space="0" w:color="auto"/>
        <w:bottom w:val="none" w:sz="0" w:space="0" w:color="auto"/>
        <w:right w:val="none" w:sz="0" w:space="0" w:color="auto"/>
      </w:divBdr>
    </w:div>
    <w:div w:id="247227205">
      <w:bodyDiv w:val="1"/>
      <w:marLeft w:val="0"/>
      <w:marRight w:val="0"/>
      <w:marTop w:val="0"/>
      <w:marBottom w:val="0"/>
      <w:divBdr>
        <w:top w:val="none" w:sz="0" w:space="0" w:color="auto"/>
        <w:left w:val="none" w:sz="0" w:space="0" w:color="auto"/>
        <w:bottom w:val="none" w:sz="0" w:space="0" w:color="auto"/>
        <w:right w:val="none" w:sz="0" w:space="0" w:color="auto"/>
      </w:divBdr>
    </w:div>
    <w:div w:id="386997083">
      <w:bodyDiv w:val="1"/>
      <w:marLeft w:val="0"/>
      <w:marRight w:val="0"/>
      <w:marTop w:val="0"/>
      <w:marBottom w:val="0"/>
      <w:divBdr>
        <w:top w:val="none" w:sz="0" w:space="0" w:color="auto"/>
        <w:left w:val="none" w:sz="0" w:space="0" w:color="auto"/>
        <w:bottom w:val="none" w:sz="0" w:space="0" w:color="auto"/>
        <w:right w:val="none" w:sz="0" w:space="0" w:color="auto"/>
      </w:divBdr>
    </w:div>
    <w:div w:id="405958808">
      <w:bodyDiv w:val="1"/>
      <w:marLeft w:val="0"/>
      <w:marRight w:val="0"/>
      <w:marTop w:val="0"/>
      <w:marBottom w:val="0"/>
      <w:divBdr>
        <w:top w:val="none" w:sz="0" w:space="0" w:color="auto"/>
        <w:left w:val="none" w:sz="0" w:space="0" w:color="auto"/>
        <w:bottom w:val="none" w:sz="0" w:space="0" w:color="auto"/>
        <w:right w:val="none" w:sz="0" w:space="0" w:color="auto"/>
      </w:divBdr>
      <w:divsChild>
        <w:div w:id="667368383">
          <w:marLeft w:val="0"/>
          <w:marRight w:val="0"/>
          <w:marTop w:val="0"/>
          <w:marBottom w:val="0"/>
          <w:divBdr>
            <w:top w:val="none" w:sz="0" w:space="0" w:color="auto"/>
            <w:left w:val="none" w:sz="0" w:space="0" w:color="auto"/>
            <w:bottom w:val="none" w:sz="0" w:space="0" w:color="auto"/>
            <w:right w:val="none" w:sz="0" w:space="0" w:color="auto"/>
          </w:divBdr>
          <w:divsChild>
            <w:div w:id="1647783091">
              <w:marLeft w:val="0"/>
              <w:marRight w:val="0"/>
              <w:marTop w:val="0"/>
              <w:marBottom w:val="0"/>
              <w:divBdr>
                <w:top w:val="none" w:sz="0" w:space="0" w:color="auto"/>
                <w:left w:val="none" w:sz="0" w:space="0" w:color="auto"/>
                <w:bottom w:val="none" w:sz="0" w:space="0" w:color="auto"/>
                <w:right w:val="none" w:sz="0" w:space="0" w:color="auto"/>
              </w:divBdr>
            </w:div>
            <w:div w:id="1977563751">
              <w:marLeft w:val="0"/>
              <w:marRight w:val="0"/>
              <w:marTop w:val="0"/>
              <w:marBottom w:val="0"/>
              <w:divBdr>
                <w:top w:val="none" w:sz="0" w:space="0" w:color="auto"/>
                <w:left w:val="none" w:sz="0" w:space="0" w:color="auto"/>
                <w:bottom w:val="none" w:sz="0" w:space="0" w:color="auto"/>
                <w:right w:val="none" w:sz="0" w:space="0" w:color="auto"/>
              </w:divBdr>
            </w:div>
            <w:div w:id="331615317">
              <w:marLeft w:val="0"/>
              <w:marRight w:val="0"/>
              <w:marTop w:val="0"/>
              <w:marBottom w:val="0"/>
              <w:divBdr>
                <w:top w:val="none" w:sz="0" w:space="0" w:color="auto"/>
                <w:left w:val="none" w:sz="0" w:space="0" w:color="auto"/>
                <w:bottom w:val="none" w:sz="0" w:space="0" w:color="auto"/>
                <w:right w:val="none" w:sz="0" w:space="0" w:color="auto"/>
              </w:divBdr>
            </w:div>
            <w:div w:id="35149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8107">
      <w:bodyDiv w:val="1"/>
      <w:marLeft w:val="0"/>
      <w:marRight w:val="0"/>
      <w:marTop w:val="0"/>
      <w:marBottom w:val="0"/>
      <w:divBdr>
        <w:top w:val="none" w:sz="0" w:space="0" w:color="auto"/>
        <w:left w:val="none" w:sz="0" w:space="0" w:color="auto"/>
        <w:bottom w:val="none" w:sz="0" w:space="0" w:color="auto"/>
        <w:right w:val="none" w:sz="0" w:space="0" w:color="auto"/>
      </w:divBdr>
    </w:div>
    <w:div w:id="931550678">
      <w:bodyDiv w:val="1"/>
      <w:marLeft w:val="0"/>
      <w:marRight w:val="0"/>
      <w:marTop w:val="0"/>
      <w:marBottom w:val="0"/>
      <w:divBdr>
        <w:top w:val="none" w:sz="0" w:space="0" w:color="auto"/>
        <w:left w:val="none" w:sz="0" w:space="0" w:color="auto"/>
        <w:bottom w:val="none" w:sz="0" w:space="0" w:color="auto"/>
        <w:right w:val="none" w:sz="0" w:space="0" w:color="auto"/>
      </w:divBdr>
    </w:div>
    <w:div w:id="1082993929">
      <w:bodyDiv w:val="1"/>
      <w:marLeft w:val="0"/>
      <w:marRight w:val="0"/>
      <w:marTop w:val="0"/>
      <w:marBottom w:val="0"/>
      <w:divBdr>
        <w:top w:val="none" w:sz="0" w:space="0" w:color="auto"/>
        <w:left w:val="none" w:sz="0" w:space="0" w:color="auto"/>
        <w:bottom w:val="none" w:sz="0" w:space="0" w:color="auto"/>
        <w:right w:val="none" w:sz="0" w:space="0" w:color="auto"/>
      </w:divBdr>
    </w:div>
    <w:div w:id="1164079453">
      <w:bodyDiv w:val="1"/>
      <w:marLeft w:val="0"/>
      <w:marRight w:val="0"/>
      <w:marTop w:val="0"/>
      <w:marBottom w:val="0"/>
      <w:divBdr>
        <w:top w:val="none" w:sz="0" w:space="0" w:color="auto"/>
        <w:left w:val="none" w:sz="0" w:space="0" w:color="auto"/>
        <w:bottom w:val="none" w:sz="0" w:space="0" w:color="auto"/>
        <w:right w:val="none" w:sz="0" w:space="0" w:color="auto"/>
      </w:divBdr>
    </w:div>
    <w:div w:id="1184631806">
      <w:bodyDiv w:val="1"/>
      <w:marLeft w:val="0"/>
      <w:marRight w:val="0"/>
      <w:marTop w:val="0"/>
      <w:marBottom w:val="0"/>
      <w:divBdr>
        <w:top w:val="none" w:sz="0" w:space="0" w:color="auto"/>
        <w:left w:val="none" w:sz="0" w:space="0" w:color="auto"/>
        <w:bottom w:val="none" w:sz="0" w:space="0" w:color="auto"/>
        <w:right w:val="none" w:sz="0" w:space="0" w:color="auto"/>
      </w:divBdr>
    </w:div>
    <w:div w:id="1191652653">
      <w:bodyDiv w:val="1"/>
      <w:marLeft w:val="0"/>
      <w:marRight w:val="0"/>
      <w:marTop w:val="0"/>
      <w:marBottom w:val="0"/>
      <w:divBdr>
        <w:top w:val="none" w:sz="0" w:space="0" w:color="auto"/>
        <w:left w:val="none" w:sz="0" w:space="0" w:color="auto"/>
        <w:bottom w:val="none" w:sz="0" w:space="0" w:color="auto"/>
        <w:right w:val="none" w:sz="0" w:space="0" w:color="auto"/>
      </w:divBdr>
    </w:div>
    <w:div w:id="1221021881">
      <w:bodyDiv w:val="1"/>
      <w:marLeft w:val="0"/>
      <w:marRight w:val="0"/>
      <w:marTop w:val="0"/>
      <w:marBottom w:val="0"/>
      <w:divBdr>
        <w:top w:val="none" w:sz="0" w:space="0" w:color="auto"/>
        <w:left w:val="none" w:sz="0" w:space="0" w:color="auto"/>
        <w:bottom w:val="none" w:sz="0" w:space="0" w:color="auto"/>
        <w:right w:val="none" w:sz="0" w:space="0" w:color="auto"/>
      </w:divBdr>
      <w:divsChild>
        <w:div w:id="918055889">
          <w:marLeft w:val="0"/>
          <w:marRight w:val="0"/>
          <w:marTop w:val="0"/>
          <w:marBottom w:val="0"/>
          <w:divBdr>
            <w:top w:val="none" w:sz="0" w:space="0" w:color="auto"/>
            <w:left w:val="none" w:sz="0" w:space="0" w:color="auto"/>
            <w:bottom w:val="none" w:sz="0" w:space="0" w:color="auto"/>
            <w:right w:val="none" w:sz="0" w:space="0" w:color="auto"/>
          </w:divBdr>
          <w:divsChild>
            <w:div w:id="572738541">
              <w:marLeft w:val="0"/>
              <w:marRight w:val="0"/>
              <w:marTop w:val="0"/>
              <w:marBottom w:val="0"/>
              <w:divBdr>
                <w:top w:val="none" w:sz="0" w:space="0" w:color="auto"/>
                <w:left w:val="none" w:sz="0" w:space="0" w:color="auto"/>
                <w:bottom w:val="none" w:sz="0" w:space="0" w:color="auto"/>
                <w:right w:val="none" w:sz="0" w:space="0" w:color="auto"/>
              </w:divBdr>
            </w:div>
            <w:div w:id="1865167800">
              <w:marLeft w:val="0"/>
              <w:marRight w:val="0"/>
              <w:marTop w:val="0"/>
              <w:marBottom w:val="0"/>
              <w:divBdr>
                <w:top w:val="none" w:sz="0" w:space="0" w:color="auto"/>
                <w:left w:val="none" w:sz="0" w:space="0" w:color="auto"/>
                <w:bottom w:val="none" w:sz="0" w:space="0" w:color="auto"/>
                <w:right w:val="none" w:sz="0" w:space="0" w:color="auto"/>
              </w:divBdr>
            </w:div>
            <w:div w:id="514149673">
              <w:marLeft w:val="0"/>
              <w:marRight w:val="0"/>
              <w:marTop w:val="0"/>
              <w:marBottom w:val="0"/>
              <w:divBdr>
                <w:top w:val="none" w:sz="0" w:space="0" w:color="auto"/>
                <w:left w:val="none" w:sz="0" w:space="0" w:color="auto"/>
                <w:bottom w:val="none" w:sz="0" w:space="0" w:color="auto"/>
                <w:right w:val="none" w:sz="0" w:space="0" w:color="auto"/>
              </w:divBdr>
            </w:div>
            <w:div w:id="131880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3659">
      <w:bodyDiv w:val="1"/>
      <w:marLeft w:val="0"/>
      <w:marRight w:val="0"/>
      <w:marTop w:val="0"/>
      <w:marBottom w:val="0"/>
      <w:divBdr>
        <w:top w:val="none" w:sz="0" w:space="0" w:color="auto"/>
        <w:left w:val="none" w:sz="0" w:space="0" w:color="auto"/>
        <w:bottom w:val="none" w:sz="0" w:space="0" w:color="auto"/>
        <w:right w:val="none" w:sz="0" w:space="0" w:color="auto"/>
      </w:divBdr>
      <w:divsChild>
        <w:div w:id="633754737">
          <w:marLeft w:val="0"/>
          <w:marRight w:val="0"/>
          <w:marTop w:val="0"/>
          <w:marBottom w:val="0"/>
          <w:divBdr>
            <w:top w:val="none" w:sz="0" w:space="0" w:color="auto"/>
            <w:left w:val="none" w:sz="0" w:space="0" w:color="auto"/>
            <w:bottom w:val="none" w:sz="0" w:space="0" w:color="auto"/>
            <w:right w:val="none" w:sz="0" w:space="0" w:color="auto"/>
          </w:divBdr>
        </w:div>
      </w:divsChild>
    </w:div>
    <w:div w:id="1596934603">
      <w:bodyDiv w:val="1"/>
      <w:marLeft w:val="0"/>
      <w:marRight w:val="0"/>
      <w:marTop w:val="0"/>
      <w:marBottom w:val="0"/>
      <w:divBdr>
        <w:top w:val="none" w:sz="0" w:space="0" w:color="auto"/>
        <w:left w:val="none" w:sz="0" w:space="0" w:color="auto"/>
        <w:bottom w:val="none" w:sz="0" w:space="0" w:color="auto"/>
        <w:right w:val="none" w:sz="0" w:space="0" w:color="auto"/>
      </w:divBdr>
      <w:divsChild>
        <w:div w:id="1983541506">
          <w:marLeft w:val="0"/>
          <w:marRight w:val="0"/>
          <w:marTop w:val="0"/>
          <w:marBottom w:val="0"/>
          <w:divBdr>
            <w:top w:val="none" w:sz="0" w:space="0" w:color="auto"/>
            <w:left w:val="none" w:sz="0" w:space="0" w:color="auto"/>
            <w:bottom w:val="none" w:sz="0" w:space="0" w:color="auto"/>
            <w:right w:val="none" w:sz="0" w:space="0" w:color="auto"/>
          </w:divBdr>
        </w:div>
      </w:divsChild>
    </w:div>
    <w:div w:id="1666667906">
      <w:bodyDiv w:val="1"/>
      <w:marLeft w:val="0"/>
      <w:marRight w:val="0"/>
      <w:marTop w:val="0"/>
      <w:marBottom w:val="0"/>
      <w:divBdr>
        <w:top w:val="none" w:sz="0" w:space="0" w:color="auto"/>
        <w:left w:val="none" w:sz="0" w:space="0" w:color="auto"/>
        <w:bottom w:val="none" w:sz="0" w:space="0" w:color="auto"/>
        <w:right w:val="none" w:sz="0" w:space="0" w:color="auto"/>
      </w:divBdr>
    </w:div>
    <w:div w:id="1841264623">
      <w:bodyDiv w:val="1"/>
      <w:marLeft w:val="0"/>
      <w:marRight w:val="0"/>
      <w:marTop w:val="0"/>
      <w:marBottom w:val="0"/>
      <w:divBdr>
        <w:top w:val="none" w:sz="0" w:space="0" w:color="auto"/>
        <w:left w:val="none" w:sz="0" w:space="0" w:color="auto"/>
        <w:bottom w:val="none" w:sz="0" w:space="0" w:color="auto"/>
        <w:right w:val="none" w:sz="0" w:space="0" w:color="auto"/>
      </w:divBdr>
    </w:div>
    <w:div w:id="1969555173">
      <w:bodyDiv w:val="1"/>
      <w:marLeft w:val="0"/>
      <w:marRight w:val="0"/>
      <w:marTop w:val="0"/>
      <w:marBottom w:val="0"/>
      <w:divBdr>
        <w:top w:val="none" w:sz="0" w:space="0" w:color="auto"/>
        <w:left w:val="none" w:sz="0" w:space="0" w:color="auto"/>
        <w:bottom w:val="none" w:sz="0" w:space="0" w:color="auto"/>
        <w:right w:val="none" w:sz="0" w:space="0" w:color="auto"/>
      </w:divBdr>
    </w:div>
    <w:div w:id="202848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7.sv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adamlogan17"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adam-logan-portfolio.netlify.app/"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mailto:adamlogan42@gmail.com" TargetMode="External"/><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linkedin.com/in/adamlogan42" TargetMode="External"/><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2\AppData\Roaming\Microsoft\Templates\Blue%20grey%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D6B30327A4E4C3EAE5C8289D23F2ACD"/>
        <w:category>
          <w:name w:val="General"/>
          <w:gallery w:val="placeholder"/>
        </w:category>
        <w:types>
          <w:type w:val="bbPlcHdr"/>
        </w:types>
        <w:behaviors>
          <w:behavior w:val="content"/>
        </w:behaviors>
        <w:guid w:val="{6110D440-567A-4CE3-81F1-63F8DF667661}"/>
      </w:docPartPr>
      <w:docPartBody>
        <w:p w:rsidR="003D13BA" w:rsidRDefault="00A61E01" w:rsidP="00A61E01">
          <w:pPr>
            <w:pStyle w:val="6D6B30327A4E4C3EAE5C8289D23F2ACD"/>
          </w:pPr>
          <w:r w:rsidRPr="00CB0055">
            <w:t>Contact</w:t>
          </w:r>
        </w:p>
      </w:docPartBody>
    </w:docPart>
    <w:docPart>
      <w:docPartPr>
        <w:name w:val="0A1CFB7F39764A2AABDF5E3F17DB8935"/>
        <w:category>
          <w:name w:val="General"/>
          <w:gallery w:val="placeholder"/>
        </w:category>
        <w:types>
          <w:type w:val="bbPlcHdr"/>
        </w:types>
        <w:behaviors>
          <w:behavior w:val="content"/>
        </w:behaviors>
        <w:guid w:val="{C15BE3BB-FC75-4784-92DA-E3F8FE9F0787}"/>
      </w:docPartPr>
      <w:docPartBody>
        <w:p w:rsidR="003D13BA" w:rsidRDefault="00A61E01" w:rsidP="00A61E01">
          <w:pPr>
            <w:pStyle w:val="0A1CFB7F39764A2AABDF5E3F17DB8935"/>
          </w:pPr>
          <w:r w:rsidRPr="00036450">
            <w:t>EDUCATION</w:t>
          </w:r>
        </w:p>
      </w:docPartBody>
    </w:docPart>
    <w:docPart>
      <w:docPartPr>
        <w:name w:val="5C4789A360C74881AA487E2BF46C736F"/>
        <w:category>
          <w:name w:val="General"/>
          <w:gallery w:val="placeholder"/>
        </w:category>
        <w:types>
          <w:type w:val="bbPlcHdr"/>
        </w:types>
        <w:behaviors>
          <w:behavior w:val="content"/>
        </w:behaviors>
        <w:guid w:val="{272270D3-E81A-404E-8E87-C809526D6D45}"/>
      </w:docPartPr>
      <w:docPartBody>
        <w:p w:rsidR="003D13BA" w:rsidRDefault="00A61E01" w:rsidP="00A61E01">
          <w:pPr>
            <w:pStyle w:val="5C4789A360C74881AA487E2BF46C736F"/>
          </w:pPr>
          <w:r w:rsidRPr="00036450">
            <w:t>WORK EXPERIENCE</w:t>
          </w:r>
        </w:p>
      </w:docPartBody>
    </w:docPart>
    <w:docPart>
      <w:docPartPr>
        <w:name w:val="CD8D79A466634C3A8D14DAC6AA4F2DCD"/>
        <w:category>
          <w:name w:val="General"/>
          <w:gallery w:val="placeholder"/>
        </w:category>
        <w:types>
          <w:type w:val="bbPlcHdr"/>
        </w:types>
        <w:behaviors>
          <w:behavior w:val="content"/>
        </w:behaviors>
        <w:guid w:val="{52C16476-5A59-4085-859E-EEF4A2B736E6}"/>
      </w:docPartPr>
      <w:docPartBody>
        <w:p w:rsidR="003D13BA" w:rsidRDefault="00A61E01" w:rsidP="00A61E01">
          <w:pPr>
            <w:pStyle w:val="CD8D79A466634C3A8D14DAC6AA4F2DCD"/>
          </w:pPr>
          <w:r w:rsidRPr="00CB0055">
            <w:t>Hobbies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E01"/>
    <w:rsid w:val="00015AE2"/>
    <w:rsid w:val="000A4951"/>
    <w:rsid w:val="000C6DCD"/>
    <w:rsid w:val="000F0799"/>
    <w:rsid w:val="00206B1D"/>
    <w:rsid w:val="00211EF9"/>
    <w:rsid w:val="00327A29"/>
    <w:rsid w:val="003C0754"/>
    <w:rsid w:val="003D13BA"/>
    <w:rsid w:val="003D74CD"/>
    <w:rsid w:val="003D798F"/>
    <w:rsid w:val="00451831"/>
    <w:rsid w:val="004635CB"/>
    <w:rsid w:val="004D3CC6"/>
    <w:rsid w:val="00526D5B"/>
    <w:rsid w:val="005444F8"/>
    <w:rsid w:val="00565A64"/>
    <w:rsid w:val="005E3ACB"/>
    <w:rsid w:val="005E68B4"/>
    <w:rsid w:val="006A7543"/>
    <w:rsid w:val="00790AC2"/>
    <w:rsid w:val="007A0A70"/>
    <w:rsid w:val="007E53FC"/>
    <w:rsid w:val="0082166D"/>
    <w:rsid w:val="00971541"/>
    <w:rsid w:val="00973B39"/>
    <w:rsid w:val="0099437F"/>
    <w:rsid w:val="009B1F0E"/>
    <w:rsid w:val="009D6C04"/>
    <w:rsid w:val="00A27BB9"/>
    <w:rsid w:val="00A61E01"/>
    <w:rsid w:val="00AB244B"/>
    <w:rsid w:val="00AE7DCC"/>
    <w:rsid w:val="00B363D6"/>
    <w:rsid w:val="00BB0606"/>
    <w:rsid w:val="00BD1E5C"/>
    <w:rsid w:val="00BE3312"/>
    <w:rsid w:val="00C15BD0"/>
    <w:rsid w:val="00C23577"/>
    <w:rsid w:val="00E637CE"/>
    <w:rsid w:val="00E91E2F"/>
    <w:rsid w:val="00E94C9E"/>
    <w:rsid w:val="00F744EF"/>
    <w:rsid w:val="00F77F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A61E01"/>
    <w:pPr>
      <w:keepNext/>
      <w:keepLines/>
      <w:pBdr>
        <w:bottom w:val="single" w:sz="8" w:space="1" w:color="156082" w:themeColor="accent1"/>
      </w:pBdr>
      <w:spacing w:before="240" w:after="120" w:line="240" w:lineRule="auto"/>
      <w:outlineLvl w:val="1"/>
    </w:pPr>
    <w:rPr>
      <w:rFonts w:asciiTheme="majorHAnsi" w:eastAsiaTheme="majorEastAsia" w:hAnsiTheme="majorHAnsi" w:cstheme="majorBidi"/>
      <w:b/>
      <w:bCs/>
      <w:caps/>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BF4E14" w:themeColor="accent2" w:themeShade="BF"/>
      <w:u w:val="single"/>
    </w:rPr>
  </w:style>
  <w:style w:type="character" w:customStyle="1" w:styleId="Heading2Char">
    <w:name w:val="Heading 2 Char"/>
    <w:basedOn w:val="DefaultParagraphFont"/>
    <w:link w:val="Heading2"/>
    <w:uiPriority w:val="9"/>
    <w:rsid w:val="00A61E01"/>
    <w:rPr>
      <w:rFonts w:asciiTheme="majorHAnsi" w:eastAsiaTheme="majorEastAsia" w:hAnsiTheme="majorHAnsi" w:cstheme="majorBidi"/>
      <w:b/>
      <w:bCs/>
      <w:caps/>
      <w:szCs w:val="26"/>
      <w:lang w:val="en-US" w:eastAsia="ja-JP"/>
    </w:rPr>
  </w:style>
  <w:style w:type="paragraph" w:customStyle="1" w:styleId="6D6B30327A4E4C3EAE5C8289D23F2ACD">
    <w:name w:val="6D6B30327A4E4C3EAE5C8289D23F2ACD"/>
    <w:rsid w:val="00A61E01"/>
  </w:style>
  <w:style w:type="paragraph" w:customStyle="1" w:styleId="0A1CFB7F39764A2AABDF5E3F17DB8935">
    <w:name w:val="0A1CFB7F39764A2AABDF5E3F17DB8935"/>
    <w:rsid w:val="00A61E01"/>
  </w:style>
  <w:style w:type="paragraph" w:customStyle="1" w:styleId="5C4789A360C74881AA487E2BF46C736F">
    <w:name w:val="5C4789A360C74881AA487E2BF46C736F"/>
    <w:rsid w:val="00A61E01"/>
  </w:style>
  <w:style w:type="paragraph" w:customStyle="1" w:styleId="CD8D79A466634C3A8D14DAC6AA4F2DCD">
    <w:name w:val="CD8D79A466634C3A8D14DAC6AA4F2DCD"/>
    <w:rsid w:val="00A61E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4C4DE3-F606-4296-A54A-33AC04A1614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506A0D-4821-47C2-BD9B-CACF27C6B1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Blue grey resume</Template>
  <TotalTime>399</TotalTime>
  <Pages>2</Pages>
  <Words>1112</Words>
  <Characters>6340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Adam Logan</cp:lastModifiedBy>
  <cp:revision>14</cp:revision>
  <dcterms:created xsi:type="dcterms:W3CDTF">2022-02-03T16:28:00Z</dcterms:created>
  <dcterms:modified xsi:type="dcterms:W3CDTF">2025-04-13T21:27:00Z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