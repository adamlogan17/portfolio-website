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B86148" w:rsidRPr="004255BB" w14:paraId="77CF76BE" w14:textId="77777777" w:rsidTr="001B2ABD">
        <w:tc>
          <w:tcPr>
            <w:tcW w:w="3600" w:type="dxa"/>
          </w:tcPr>
          <w:p w14:paraId="62AC997E" w14:textId="0CA8130A" w:rsidR="00B86148" w:rsidRPr="004255BB" w:rsidRDefault="00B86148" w:rsidP="00B86148">
            <w:pPr>
              <w:pStyle w:val="Heading3"/>
            </w:pPr>
            <w:r w:rsidRPr="004255BB">
              <w:rPr>
                <w:noProof/>
              </w:rPr>
              <mc:AlternateContent>
                <mc:Choice Requires="wps">
                  <w:drawing>
                    <wp:anchor distT="0" distB="0" distL="114300" distR="114300" simplePos="0" relativeHeight="251658240" behindDoc="0" locked="0" layoutInCell="1" allowOverlap="1" wp14:anchorId="4163F60A" wp14:editId="24C8DBCD">
                      <wp:simplePos x="0" y="0"/>
                      <wp:positionH relativeFrom="column">
                        <wp:posOffset>631825</wp:posOffset>
                      </wp:positionH>
                      <wp:positionV relativeFrom="paragraph">
                        <wp:posOffset>-226060</wp:posOffset>
                      </wp:positionV>
                      <wp:extent cx="1171575" cy="1552575"/>
                      <wp:effectExtent l="19050" t="19050" r="47625" b="47625"/>
                      <wp:wrapNone/>
                      <wp:docPr id="2" name="Oval 2"/>
                      <wp:cNvGraphicFramePr/>
                      <a:graphic xmlns:a="http://schemas.openxmlformats.org/drawingml/2006/main">
                        <a:graphicData uri="http://schemas.microsoft.com/office/word/2010/wordprocessingShape">
                          <wps:wsp>
                            <wps:cNvSpPr/>
                            <wps:spPr>
                              <a:xfrm>
                                <a:off x="0" y="0"/>
                                <a:ext cx="1171575" cy="1552575"/>
                              </a:xfrm>
                              <a:prstGeom prst="ellipse">
                                <a:avLst/>
                              </a:prstGeom>
                              <a:blipFill>
                                <a:blip r:embed="rId10">
                                  <a:extLst>
                                    <a:ext uri="{28A0092B-C50C-407E-A947-70E740481C1C}">
                                      <a14:useLocalDpi xmlns:a14="http://schemas.microsoft.com/office/drawing/2010/main" val="0"/>
                                    </a:ext>
                                  </a:extLst>
                                </a:blip>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D7279FB" id="Oval 2" o:spid="_x0000_s1026" style="position:absolute;margin-left:49.75pt;margin-top:-17.8pt;width:92.25pt;height:12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" strokecolor="#94b6d2 [3204]" strokeweight="5pt">
                      <v:fill r:id="rId11" o:title="" recolor="t" rotate="t" type="frame"/>
                      <v:stroke joinstyle="miter"/>
                    </v:oval>
                  </w:pict>
                </mc:Fallback>
              </mc:AlternateContent>
            </w:r>
          </w:p>
          <w:p w14:paraId="3BC92779" w14:textId="001B1811" w:rsidR="00B86148" w:rsidRPr="004255BB" w:rsidRDefault="00B86148" w:rsidP="00B86148">
            <w:pPr>
              <w:pStyle w:val="Heading3"/>
            </w:pPr>
          </w:p>
          <w:p w14:paraId="034DA391" w14:textId="0ACCEF1D" w:rsidR="00B86148" w:rsidRPr="004255BB" w:rsidRDefault="00B86148" w:rsidP="00B86148">
            <w:pPr>
              <w:pStyle w:val="Heading3"/>
            </w:pPr>
          </w:p>
          <w:p w14:paraId="196E1842" w14:textId="6EB67AAA" w:rsidR="00B86148" w:rsidRPr="004255BB" w:rsidRDefault="00B86148" w:rsidP="00B86148">
            <w:pPr>
              <w:pStyle w:val="Heading3"/>
            </w:pPr>
          </w:p>
          <w:sdt>
            <w:sdtPr>
              <w:id w:val="-1711873194"/>
              <w:placeholder>
                <w:docPart w:val="01CBE9AF054D4C1CA968061078C43063"/>
              </w:placeholder>
              <w:temporary/>
              <w:showingPlcHdr/>
              <w15:appearance w15:val="hidden"/>
            </w:sdtPr>
            <w:sdtContent>
              <w:p w14:paraId="5B933DE4" w14:textId="6524E22A" w:rsidR="00B86148" w:rsidRPr="004255BB" w:rsidRDefault="00B86148" w:rsidP="00B86148">
                <w:pPr>
                  <w:pStyle w:val="Heading3"/>
                </w:pPr>
                <w:r w:rsidRPr="004255BB">
                  <w:t>Profile</w:t>
                </w:r>
              </w:p>
            </w:sdtContent>
          </w:sdt>
          <w:p w14:paraId="20EF8FDC" w14:textId="6E4A0797" w:rsidR="00B86148" w:rsidRPr="004255BB" w:rsidRDefault="00B86148" w:rsidP="00B86148">
            <w:pPr>
              <w:pStyle w:val="Heading3"/>
              <w:rPr>
                <w:rFonts w:asciiTheme="minorHAnsi" w:eastAsiaTheme="minorEastAsia" w:hAnsiTheme="minorHAnsi" w:cstheme="minorBidi"/>
                <w:b w:val="0"/>
                <w:caps w:val="0"/>
                <w:color w:val="auto"/>
                <w:sz w:val="16"/>
                <w:szCs w:val="18"/>
              </w:rPr>
            </w:pPr>
            <w:r w:rsidRPr="004255BB">
              <w:rPr>
                <w:rFonts w:asciiTheme="minorHAnsi" w:eastAsiaTheme="minorEastAsia" w:hAnsiTheme="minorHAnsi" w:cstheme="minorBidi"/>
                <w:b w:val="0"/>
                <w:caps w:val="0"/>
                <w:color w:val="auto"/>
                <w:sz w:val="16"/>
                <w:szCs w:val="18"/>
              </w:rPr>
              <w:t xml:space="preserve">I am currently studying Software Engineering with Digital Technology (PwC) at Queens University Belfast. </w:t>
            </w:r>
          </w:p>
          <w:p w14:paraId="29E113FF" w14:textId="47574837" w:rsidR="00212BA5" w:rsidRPr="00212BA5" w:rsidRDefault="00212BA5" w:rsidP="00212BA5">
            <w:pPr>
              <w:pStyle w:val="Heading3"/>
              <w:rPr>
                <w:rFonts w:asciiTheme="minorHAnsi" w:eastAsiaTheme="minorEastAsia" w:hAnsiTheme="minorHAnsi" w:cstheme="minorBidi"/>
                <w:b w:val="0"/>
                <w:caps w:val="0"/>
                <w:color w:val="auto"/>
                <w:sz w:val="16"/>
                <w:szCs w:val="18"/>
              </w:rPr>
            </w:pPr>
            <w:r w:rsidRPr="00212BA5">
              <w:rPr>
                <w:rFonts w:asciiTheme="minorHAnsi" w:eastAsiaTheme="minorEastAsia" w:hAnsiTheme="minorHAnsi" w:cstheme="minorBidi"/>
                <w:b w:val="0"/>
                <w:caps w:val="0"/>
                <w:color w:val="auto"/>
                <w:sz w:val="16"/>
                <w:szCs w:val="18"/>
              </w:rPr>
              <w:t xml:space="preserve">I'm a dedicated software engineer with experience spanning cloud, IoT, and finance transformation. Proficient in tools like React, </w:t>
            </w:r>
            <w:r w:rsidR="00367517">
              <w:rPr>
                <w:rFonts w:asciiTheme="minorHAnsi" w:eastAsiaTheme="minorEastAsia" w:hAnsiTheme="minorHAnsi" w:cstheme="minorBidi"/>
                <w:b w:val="0"/>
                <w:caps w:val="0"/>
                <w:color w:val="auto"/>
                <w:sz w:val="16"/>
                <w:szCs w:val="18"/>
              </w:rPr>
              <w:t>Python</w:t>
            </w:r>
            <w:r w:rsidRPr="00212BA5">
              <w:rPr>
                <w:rFonts w:asciiTheme="minorHAnsi" w:eastAsiaTheme="minorEastAsia" w:hAnsiTheme="minorHAnsi" w:cstheme="minorBidi"/>
                <w:b w:val="0"/>
                <w:caps w:val="0"/>
                <w:color w:val="auto"/>
                <w:sz w:val="16"/>
                <w:szCs w:val="18"/>
              </w:rPr>
              <w:t xml:space="preserve">, and </w:t>
            </w:r>
            <w:r w:rsidR="00367517">
              <w:rPr>
                <w:rFonts w:asciiTheme="minorHAnsi" w:eastAsiaTheme="minorEastAsia" w:hAnsiTheme="minorHAnsi" w:cstheme="minorBidi"/>
                <w:b w:val="0"/>
                <w:caps w:val="0"/>
                <w:color w:val="auto"/>
                <w:sz w:val="16"/>
                <w:szCs w:val="18"/>
              </w:rPr>
              <w:t>Java</w:t>
            </w:r>
            <w:r w:rsidRPr="00212BA5">
              <w:rPr>
                <w:rFonts w:asciiTheme="minorHAnsi" w:eastAsiaTheme="minorEastAsia" w:hAnsiTheme="minorHAnsi" w:cstheme="minorBidi"/>
                <w:b w:val="0"/>
                <w:caps w:val="0"/>
                <w:color w:val="auto"/>
                <w:sz w:val="16"/>
                <w:szCs w:val="18"/>
              </w:rPr>
              <w:t xml:space="preserve">, I've adeptly managed diverse projects, both solo and </w:t>
            </w:r>
            <w:r w:rsidRPr="00212BA5">
              <w:rPr>
                <w:rFonts w:asciiTheme="minorHAnsi" w:eastAsiaTheme="minorEastAsia" w:hAnsiTheme="minorHAnsi" w:cstheme="minorBidi"/>
                <w:b w:val="0"/>
                <w:caps w:val="0"/>
                <w:color w:val="auto"/>
                <w:sz w:val="16"/>
                <w:szCs w:val="18"/>
              </w:rPr>
              <w:t>team based</w:t>
            </w:r>
            <w:r w:rsidRPr="00212BA5">
              <w:rPr>
                <w:rFonts w:asciiTheme="minorHAnsi" w:eastAsiaTheme="minorEastAsia" w:hAnsiTheme="minorHAnsi" w:cstheme="minorBidi"/>
                <w:b w:val="0"/>
                <w:caps w:val="0"/>
                <w:color w:val="auto"/>
                <w:sz w:val="16"/>
                <w:szCs w:val="18"/>
              </w:rPr>
              <w:t>. My commitment to continuous learning is bolstered by both academic and real-world insights.</w:t>
            </w:r>
          </w:p>
          <w:p w14:paraId="205B70EC" w14:textId="77777777" w:rsidR="00212BA5" w:rsidRDefault="00212BA5" w:rsidP="00212BA5">
            <w:pPr>
              <w:pStyle w:val="Heading3"/>
              <w:rPr>
                <w:rFonts w:asciiTheme="minorHAnsi" w:eastAsiaTheme="minorEastAsia" w:hAnsiTheme="minorHAnsi" w:cstheme="minorBidi"/>
                <w:b w:val="0"/>
                <w:caps w:val="0"/>
                <w:color w:val="auto"/>
                <w:sz w:val="16"/>
                <w:szCs w:val="18"/>
              </w:rPr>
            </w:pPr>
            <w:r w:rsidRPr="00212BA5">
              <w:rPr>
                <w:rFonts w:asciiTheme="minorHAnsi" w:eastAsiaTheme="minorEastAsia" w:hAnsiTheme="minorHAnsi" w:cstheme="minorBidi"/>
                <w:b w:val="0"/>
                <w:caps w:val="0"/>
                <w:color w:val="auto"/>
                <w:sz w:val="16"/>
                <w:szCs w:val="18"/>
              </w:rPr>
              <w:t>I'm also an engaged member of the Queen's University Computing Society, frequently attending educational talks and participating in hackathons. Notably, in the 2020 Hack the COVID Hackathon, my team devised a solution for a pressing coronavirus challenge. Additionally, during the 2021 Paediatrics Hackathon, I pioneered a mock app enhancing paramedic-specialist communication.</w:t>
            </w:r>
          </w:p>
          <w:p w14:paraId="1CE5171C" w14:textId="3B1420FE" w:rsidR="00B86148" w:rsidRPr="004255BB" w:rsidRDefault="0065530B" w:rsidP="00212BA5">
            <w:pPr>
              <w:pStyle w:val="Heading3"/>
            </w:pPr>
            <w:r w:rsidRPr="004255BB">
              <w:rPr>
                <w:noProof/>
              </w:rPr>
              <w:drawing>
                <wp:anchor distT="0" distB="0" distL="114300" distR="114300" simplePos="0" relativeHeight="251712512" behindDoc="0" locked="0" layoutInCell="1" allowOverlap="1" wp14:anchorId="4555251A" wp14:editId="3B6585FF">
                  <wp:simplePos x="0" y="0"/>
                  <wp:positionH relativeFrom="column">
                    <wp:posOffset>-58420</wp:posOffset>
                  </wp:positionH>
                  <wp:positionV relativeFrom="paragraph">
                    <wp:posOffset>319659</wp:posOffset>
                  </wp:positionV>
                  <wp:extent cx="158115" cy="158115"/>
                  <wp:effectExtent l="0" t="0" r="0" b="0"/>
                  <wp:wrapNone/>
                  <wp:docPr id="986339267" name="Graphic 986339267"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sdt>
              <w:sdtPr>
                <w:id w:val="-1954003311"/>
                <w:placeholder>
                  <w:docPart w:val="6D6B30327A4E4C3EAE5C8289D23F2ACD"/>
                </w:placeholder>
                <w:temporary/>
                <w:showingPlcHdr/>
                <w15:appearance w15:val="hidden"/>
              </w:sdtPr>
              <w:sdtContent>
                <w:r w:rsidR="00B86148" w:rsidRPr="004255BB">
                  <w:t>Contact</w:t>
                </w:r>
              </w:sdtContent>
            </w:sdt>
          </w:p>
          <w:p w14:paraId="719259C5" w14:textId="17C9FDA3" w:rsidR="00B86148" w:rsidRPr="004255BB" w:rsidRDefault="004F2683" w:rsidP="00B86148">
            <w:r w:rsidRPr="004255BB">
              <w:t xml:space="preserve">    </w:t>
            </w:r>
            <w:r w:rsidR="00B86148" w:rsidRPr="004255BB">
              <w:rPr>
                <w:b/>
                <w:bCs/>
              </w:rPr>
              <w:t>L</w:t>
            </w:r>
            <w:r w:rsidR="0075239D" w:rsidRPr="004255BB">
              <w:rPr>
                <w:b/>
                <w:bCs/>
              </w:rPr>
              <w:t>inkedIn</w:t>
            </w:r>
          </w:p>
          <w:p w14:paraId="168AD800" w14:textId="53D8B8E7" w:rsidR="00B86148" w:rsidRPr="004255BB" w:rsidRDefault="00D94F33" w:rsidP="00B86148">
            <w:pPr>
              <w:rPr>
                <w:sz w:val="15"/>
                <w:szCs w:val="15"/>
              </w:rPr>
            </w:pPr>
            <w:r w:rsidRPr="004255BB">
              <w:t xml:space="preserve">    </w:t>
            </w:r>
            <w:hyperlink r:id="rId14" w:history="1">
              <w:r w:rsidRPr="004255BB">
                <w:rPr>
                  <w:rStyle w:val="Hyperlink"/>
                  <w:sz w:val="15"/>
                  <w:szCs w:val="15"/>
                </w:rPr>
                <w:t>www.linkedin.com/in/adamlogan42</w:t>
              </w:r>
            </w:hyperlink>
          </w:p>
          <w:p w14:paraId="1A8AD064" w14:textId="23B4AF68" w:rsidR="00BC3379" w:rsidRPr="004255BB" w:rsidRDefault="00A36793" w:rsidP="00B86148">
            <w:r w:rsidRPr="004255BB">
              <w:rPr>
                <w:noProof/>
              </w:rPr>
              <w:drawing>
                <wp:anchor distT="0" distB="0" distL="114300" distR="114300" simplePos="0" relativeHeight="251697152" behindDoc="0" locked="0" layoutInCell="1" allowOverlap="1" wp14:anchorId="5130C50C" wp14:editId="06E88959">
                  <wp:simplePos x="0" y="0"/>
                  <wp:positionH relativeFrom="column">
                    <wp:posOffset>-59055</wp:posOffset>
                  </wp:positionH>
                  <wp:positionV relativeFrom="paragraph">
                    <wp:posOffset>150495</wp:posOffset>
                  </wp:positionV>
                  <wp:extent cx="158115" cy="158115"/>
                  <wp:effectExtent l="0" t="0" r="0" b="0"/>
                  <wp:wrapNone/>
                  <wp:docPr id="6" name="Graphic 6"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0C0F4244" w14:textId="582B7C4E" w:rsidR="00BC3379" w:rsidRPr="004255BB" w:rsidRDefault="00BC3379" w:rsidP="00BC3379">
            <w:r w:rsidRPr="004255BB">
              <w:t xml:space="preserve">    </w:t>
            </w:r>
            <w:r w:rsidRPr="004255BB">
              <w:rPr>
                <w:b/>
                <w:bCs/>
              </w:rPr>
              <w:t>Personal Website</w:t>
            </w:r>
          </w:p>
          <w:p w14:paraId="5C1AD2A1" w14:textId="4638FA82" w:rsidR="00BC3379" w:rsidRPr="004255BB" w:rsidRDefault="00BC3379" w:rsidP="00B86148">
            <w:pPr>
              <w:rPr>
                <w:sz w:val="15"/>
                <w:szCs w:val="15"/>
              </w:rPr>
            </w:pPr>
            <w:r w:rsidRPr="004255BB">
              <w:t xml:space="preserve">    </w:t>
            </w:r>
            <w:hyperlink r:id="rId15" w:history="1">
              <w:r w:rsidR="007538E5" w:rsidRPr="004255BB">
                <w:rPr>
                  <w:rStyle w:val="Hyperlink"/>
                  <w:sz w:val="15"/>
                  <w:szCs w:val="15"/>
                </w:rPr>
                <w:t>https://adam-logan-portfolio.netlify.app/</w:t>
              </w:r>
            </w:hyperlink>
            <w:r w:rsidR="00A36793" w:rsidRPr="004255BB">
              <w:rPr>
                <w:sz w:val="15"/>
                <w:szCs w:val="15"/>
              </w:rPr>
              <w:t xml:space="preserve"> </w:t>
            </w:r>
          </w:p>
          <w:p w14:paraId="226D3B62" w14:textId="72E882B0" w:rsidR="00BC3379" w:rsidRPr="004255BB" w:rsidRDefault="00A36793" w:rsidP="00B86148">
            <w:r w:rsidRPr="004255BB">
              <w:rPr>
                <w:noProof/>
              </w:rPr>
              <w:drawing>
                <wp:anchor distT="0" distB="0" distL="114300" distR="114300" simplePos="0" relativeHeight="251699200" behindDoc="0" locked="0" layoutInCell="1" allowOverlap="1" wp14:anchorId="0CB4B782" wp14:editId="2EA6CEB9">
                  <wp:simplePos x="0" y="0"/>
                  <wp:positionH relativeFrom="column">
                    <wp:posOffset>-59055</wp:posOffset>
                  </wp:positionH>
                  <wp:positionV relativeFrom="paragraph">
                    <wp:posOffset>150495</wp:posOffset>
                  </wp:positionV>
                  <wp:extent cx="158115" cy="158115"/>
                  <wp:effectExtent l="0" t="0" r="0" b="0"/>
                  <wp:wrapNone/>
                  <wp:docPr id="7" name="Graphic 7"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2CD2C540" w14:textId="16130661" w:rsidR="00BC3379" w:rsidRPr="004255BB" w:rsidRDefault="00BC3379" w:rsidP="00BC3379">
            <w:r w:rsidRPr="004255BB">
              <w:t xml:space="preserve">    </w:t>
            </w:r>
            <w:r w:rsidR="00A36793" w:rsidRPr="004255BB">
              <w:rPr>
                <w:b/>
                <w:bCs/>
              </w:rPr>
              <w:t>GitHub</w:t>
            </w:r>
          </w:p>
          <w:p w14:paraId="3A821E57" w14:textId="38C05916" w:rsidR="00BC3379" w:rsidRPr="004255BB" w:rsidRDefault="00BC3379" w:rsidP="00B86148">
            <w:pPr>
              <w:rPr>
                <w:sz w:val="15"/>
                <w:szCs w:val="15"/>
              </w:rPr>
            </w:pPr>
            <w:r w:rsidRPr="004255BB">
              <w:rPr>
                <w:sz w:val="15"/>
                <w:szCs w:val="15"/>
              </w:rPr>
              <w:t xml:space="preserve">    </w:t>
            </w:r>
            <w:r w:rsidR="007538E5" w:rsidRPr="004255BB">
              <w:rPr>
                <w:sz w:val="15"/>
                <w:szCs w:val="15"/>
              </w:rPr>
              <w:t xml:space="preserve"> </w:t>
            </w:r>
            <w:hyperlink r:id="rId16" w:history="1">
              <w:r w:rsidR="007538E5" w:rsidRPr="004255BB">
                <w:rPr>
                  <w:rStyle w:val="Hyperlink"/>
                  <w:sz w:val="15"/>
                  <w:szCs w:val="15"/>
                </w:rPr>
                <w:t>https://github.com/adamlogan17</w:t>
              </w:r>
            </w:hyperlink>
          </w:p>
          <w:p w14:paraId="678D2E2C" w14:textId="307A5CB9" w:rsidR="00B86148" w:rsidRPr="004255BB" w:rsidRDefault="00336B49" w:rsidP="00B86148">
            <w:pPr>
              <w:rPr>
                <w:color w:val="548AB7" w:themeColor="accent1" w:themeShade="BF"/>
              </w:rPr>
            </w:pPr>
            <w:r w:rsidRPr="004255BB">
              <w:rPr>
                <w:noProof/>
                <w:color w:val="548AB7" w:themeColor="accent1" w:themeShade="BF"/>
              </w:rPr>
              <w:drawing>
                <wp:anchor distT="0" distB="0" distL="114300" distR="114300" simplePos="0" relativeHeight="251683840" behindDoc="0" locked="0" layoutInCell="1" allowOverlap="1" wp14:anchorId="10125EE5" wp14:editId="1B1153C6">
                  <wp:simplePos x="0" y="0"/>
                  <wp:positionH relativeFrom="column">
                    <wp:posOffset>-58273</wp:posOffset>
                  </wp:positionH>
                  <wp:positionV relativeFrom="paragraph">
                    <wp:posOffset>141605</wp:posOffset>
                  </wp:positionV>
                  <wp:extent cx="158400" cy="158400"/>
                  <wp:effectExtent l="0" t="0" r="0" b="0"/>
                  <wp:wrapNone/>
                  <wp:docPr id="30" name="Graphic 30"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Envelope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p>
          <w:p w14:paraId="2E313456" w14:textId="0E334E6E" w:rsidR="00B86148" w:rsidRPr="004255BB" w:rsidRDefault="00D94F33" w:rsidP="00B86148">
            <w:pPr>
              <w:rPr>
                <w:b/>
                <w:bCs/>
              </w:rPr>
            </w:pPr>
            <w:r w:rsidRPr="004255BB">
              <w:t xml:space="preserve">    </w:t>
            </w:r>
            <w:r w:rsidR="0075239D" w:rsidRPr="004255BB">
              <w:rPr>
                <w:b/>
                <w:bCs/>
              </w:rPr>
              <w:t>Email</w:t>
            </w:r>
          </w:p>
          <w:p w14:paraId="67EC58B8" w14:textId="49E4CF90" w:rsidR="00453F5D" w:rsidRPr="004255BB" w:rsidRDefault="00D94F33" w:rsidP="004F2683">
            <w:pPr>
              <w:rPr>
                <w:sz w:val="15"/>
                <w:szCs w:val="15"/>
              </w:rPr>
            </w:pPr>
            <w:r w:rsidRPr="004255BB">
              <w:t xml:space="preserve">    </w:t>
            </w:r>
            <w:hyperlink r:id="rId19" w:history="1">
              <w:r w:rsidRPr="004255BB">
                <w:rPr>
                  <w:rStyle w:val="Hyperlink"/>
                  <w:sz w:val="15"/>
                  <w:szCs w:val="15"/>
                </w:rPr>
                <w:t>adamlogan42@gmail.com</w:t>
              </w:r>
            </w:hyperlink>
            <w:r w:rsidR="00B86148" w:rsidRPr="004255BB">
              <w:rPr>
                <w:sz w:val="15"/>
                <w:szCs w:val="15"/>
              </w:rPr>
              <w:t xml:space="preserve"> </w:t>
            </w:r>
            <w:r w:rsidRPr="004255BB">
              <w:rPr>
                <w:sz w:val="15"/>
                <w:szCs w:val="15"/>
              </w:rPr>
              <w:t xml:space="preserve"> </w:t>
            </w:r>
          </w:p>
          <w:p w14:paraId="62F5B31F" w14:textId="77777777" w:rsidR="007A26AB" w:rsidRPr="004255BB" w:rsidRDefault="007A26AB" w:rsidP="007A26AB">
            <w:pPr>
              <w:pStyle w:val="Heading3"/>
            </w:pPr>
            <w:r w:rsidRPr="004255BB">
              <w:t>Technical Skills</w:t>
            </w:r>
          </w:p>
          <w:p w14:paraId="14008A89" w14:textId="77777777" w:rsidR="007A26AB" w:rsidRPr="004255BB" w:rsidRDefault="007A26AB" w:rsidP="007A26AB">
            <w:pPr>
              <w:rPr>
                <w:b/>
                <w:bCs/>
              </w:rPr>
            </w:pPr>
            <w:r w:rsidRPr="004255BB">
              <w:rPr>
                <w:b/>
                <w:bCs/>
              </w:rPr>
              <w:t>Development Languages</w:t>
            </w:r>
          </w:p>
          <w:p w14:paraId="73CF64CF" w14:textId="77777777" w:rsidR="007A26AB" w:rsidRPr="004255BB" w:rsidRDefault="007A26AB" w:rsidP="007A26AB">
            <w:pPr>
              <w:pStyle w:val="ListParagraph"/>
              <w:numPr>
                <w:ilvl w:val="0"/>
                <w:numId w:val="2"/>
              </w:numPr>
              <w:rPr>
                <w:sz w:val="16"/>
                <w:szCs w:val="20"/>
              </w:rPr>
            </w:pPr>
            <w:r w:rsidRPr="004255BB">
              <w:rPr>
                <w:sz w:val="16"/>
                <w:szCs w:val="20"/>
              </w:rPr>
              <w:t>Python</w:t>
            </w:r>
          </w:p>
          <w:p w14:paraId="765B5E7E" w14:textId="77777777" w:rsidR="007A26AB" w:rsidRPr="004255BB" w:rsidRDefault="007A26AB" w:rsidP="007A26AB">
            <w:pPr>
              <w:pStyle w:val="ListParagraph"/>
              <w:numPr>
                <w:ilvl w:val="0"/>
                <w:numId w:val="2"/>
              </w:numPr>
              <w:rPr>
                <w:sz w:val="16"/>
                <w:szCs w:val="20"/>
              </w:rPr>
            </w:pPr>
            <w:r w:rsidRPr="004255BB">
              <w:rPr>
                <w:sz w:val="16"/>
                <w:szCs w:val="20"/>
              </w:rPr>
              <w:t>Java</w:t>
            </w:r>
          </w:p>
          <w:p w14:paraId="2A450D5F" w14:textId="273546DD" w:rsidR="007A26AB" w:rsidRPr="004255BB" w:rsidRDefault="00B70FFD" w:rsidP="007A26AB">
            <w:pPr>
              <w:pStyle w:val="ListParagraph"/>
              <w:numPr>
                <w:ilvl w:val="0"/>
                <w:numId w:val="2"/>
              </w:numPr>
              <w:rPr>
                <w:sz w:val="16"/>
                <w:szCs w:val="20"/>
              </w:rPr>
            </w:pPr>
            <w:r>
              <w:rPr>
                <w:sz w:val="16"/>
                <w:szCs w:val="20"/>
              </w:rPr>
              <w:t>React</w:t>
            </w:r>
          </w:p>
          <w:p w14:paraId="56420A29" w14:textId="758EB87D" w:rsidR="007A26AB" w:rsidRPr="00B70FFD" w:rsidRDefault="00B70FFD" w:rsidP="00B70FFD">
            <w:pPr>
              <w:pStyle w:val="ListParagraph"/>
              <w:numPr>
                <w:ilvl w:val="0"/>
                <w:numId w:val="2"/>
              </w:numPr>
              <w:rPr>
                <w:sz w:val="16"/>
                <w:szCs w:val="20"/>
              </w:rPr>
            </w:pPr>
            <w:proofErr w:type="spellStart"/>
            <w:r>
              <w:rPr>
                <w:sz w:val="16"/>
                <w:szCs w:val="20"/>
              </w:rPr>
              <w:t>NodeJs</w:t>
            </w:r>
            <w:proofErr w:type="spellEnd"/>
          </w:p>
          <w:p w14:paraId="3E8CABF9" w14:textId="40817BDF" w:rsidR="007A26AB" w:rsidRPr="004255BB" w:rsidRDefault="007A26AB" w:rsidP="007A26AB">
            <w:pPr>
              <w:pStyle w:val="ListParagraph"/>
              <w:numPr>
                <w:ilvl w:val="0"/>
                <w:numId w:val="2"/>
              </w:numPr>
              <w:rPr>
                <w:sz w:val="16"/>
                <w:szCs w:val="20"/>
              </w:rPr>
            </w:pPr>
            <w:r w:rsidRPr="004255BB">
              <w:rPr>
                <w:sz w:val="16"/>
                <w:szCs w:val="20"/>
              </w:rPr>
              <w:t>C++</w:t>
            </w:r>
          </w:p>
          <w:p w14:paraId="35AE4A92" w14:textId="4482A6B3" w:rsidR="007A26AB" w:rsidRPr="004255BB" w:rsidRDefault="007A26AB" w:rsidP="007A26AB">
            <w:pPr>
              <w:rPr>
                <w:b/>
                <w:bCs/>
              </w:rPr>
            </w:pPr>
            <w:r w:rsidRPr="004255BB">
              <w:rPr>
                <w:b/>
                <w:bCs/>
              </w:rPr>
              <w:t>Applications</w:t>
            </w:r>
            <w:r w:rsidR="00DD2FC9">
              <w:rPr>
                <w:b/>
                <w:bCs/>
              </w:rPr>
              <w:t>/Development Tools</w:t>
            </w:r>
          </w:p>
          <w:p w14:paraId="3D8D5DAF" w14:textId="77777777" w:rsidR="007A26AB" w:rsidRPr="004255BB" w:rsidRDefault="007A26AB" w:rsidP="007A26AB">
            <w:pPr>
              <w:pStyle w:val="ListParagraph"/>
              <w:numPr>
                <w:ilvl w:val="0"/>
                <w:numId w:val="4"/>
              </w:numPr>
              <w:rPr>
                <w:sz w:val="16"/>
                <w:szCs w:val="20"/>
              </w:rPr>
            </w:pPr>
            <w:r w:rsidRPr="004255BB">
              <w:rPr>
                <w:sz w:val="16"/>
                <w:szCs w:val="20"/>
              </w:rPr>
              <w:t>Azure</w:t>
            </w:r>
          </w:p>
          <w:p w14:paraId="3BA225AA" w14:textId="07E8C411" w:rsidR="006A41A8" w:rsidRDefault="006A41A8" w:rsidP="004F2683">
            <w:pPr>
              <w:pStyle w:val="ListParagraph"/>
              <w:numPr>
                <w:ilvl w:val="0"/>
                <w:numId w:val="4"/>
              </w:numPr>
              <w:rPr>
                <w:sz w:val="16"/>
                <w:szCs w:val="20"/>
              </w:rPr>
            </w:pPr>
            <w:proofErr w:type="spellStart"/>
            <w:r w:rsidRPr="004255BB">
              <w:rPr>
                <w:sz w:val="16"/>
                <w:szCs w:val="20"/>
              </w:rPr>
              <w:t>Vantiq</w:t>
            </w:r>
            <w:proofErr w:type="spellEnd"/>
          </w:p>
          <w:p w14:paraId="759264B2" w14:textId="097BDE25" w:rsidR="00DD2FC9" w:rsidRPr="004255BB" w:rsidRDefault="00DD2FC9" w:rsidP="004F2683">
            <w:pPr>
              <w:pStyle w:val="ListParagraph"/>
              <w:numPr>
                <w:ilvl w:val="0"/>
                <w:numId w:val="4"/>
              </w:numPr>
              <w:rPr>
                <w:sz w:val="16"/>
                <w:szCs w:val="20"/>
              </w:rPr>
            </w:pPr>
            <w:r>
              <w:rPr>
                <w:sz w:val="16"/>
                <w:szCs w:val="20"/>
              </w:rPr>
              <w:t>Git</w:t>
            </w:r>
          </w:p>
          <w:p w14:paraId="07B67AA0" w14:textId="11817254" w:rsidR="00BC3379" w:rsidRDefault="00BC3379" w:rsidP="00BC3379">
            <w:pPr>
              <w:rPr>
                <w:sz w:val="16"/>
                <w:szCs w:val="20"/>
              </w:rPr>
            </w:pPr>
          </w:p>
          <w:p w14:paraId="30003C74" w14:textId="77777777" w:rsidR="00DD2FC9" w:rsidRPr="004255BB" w:rsidRDefault="00DD2FC9" w:rsidP="00BC3379">
            <w:pPr>
              <w:rPr>
                <w:sz w:val="16"/>
                <w:szCs w:val="20"/>
              </w:rPr>
            </w:pPr>
          </w:p>
          <w:p w14:paraId="2E0BB3B1" w14:textId="11F96977" w:rsidR="00BC3379" w:rsidRDefault="00BC3379" w:rsidP="00BC3379">
            <w:pPr>
              <w:rPr>
                <w:sz w:val="16"/>
                <w:szCs w:val="20"/>
              </w:rPr>
            </w:pPr>
          </w:p>
          <w:p w14:paraId="44543CA9" w14:textId="77777777" w:rsidR="003C149B" w:rsidRDefault="003C149B" w:rsidP="00BC3379">
            <w:pPr>
              <w:rPr>
                <w:sz w:val="16"/>
                <w:szCs w:val="20"/>
              </w:rPr>
            </w:pPr>
          </w:p>
          <w:p w14:paraId="3CF1A5E4" w14:textId="77777777" w:rsidR="003C149B" w:rsidRDefault="003C149B" w:rsidP="00BC3379">
            <w:pPr>
              <w:rPr>
                <w:sz w:val="16"/>
                <w:szCs w:val="20"/>
              </w:rPr>
            </w:pPr>
          </w:p>
          <w:p w14:paraId="1CDE1099" w14:textId="77777777" w:rsidR="00B70FFD" w:rsidRPr="004255BB" w:rsidRDefault="00B70FFD" w:rsidP="00BC3379">
            <w:pPr>
              <w:rPr>
                <w:sz w:val="16"/>
                <w:szCs w:val="20"/>
              </w:rPr>
            </w:pPr>
          </w:p>
          <w:p w14:paraId="32B5712E" w14:textId="77777777" w:rsidR="00BD2E88" w:rsidRDefault="00BD2E88" w:rsidP="00BD2E88"/>
          <w:p w14:paraId="6C29C49F" w14:textId="77777777" w:rsidR="00212BA5" w:rsidRDefault="00212BA5" w:rsidP="00BD2E88"/>
          <w:p w14:paraId="696F8DFF" w14:textId="77777777" w:rsidR="00212BA5" w:rsidRPr="004255BB" w:rsidRDefault="00212BA5" w:rsidP="00BD2E88"/>
          <w:p w14:paraId="6360B60A" w14:textId="313BC34B" w:rsidR="00231866" w:rsidRPr="004255BB" w:rsidRDefault="00231866" w:rsidP="00231866">
            <w:pPr>
              <w:pStyle w:val="Heading3"/>
            </w:pPr>
            <w:r w:rsidRPr="004255BB">
              <w:t>Skills</w:t>
            </w:r>
          </w:p>
          <w:p w14:paraId="422AB259" w14:textId="5991CF58" w:rsidR="00231866" w:rsidRPr="004255BB" w:rsidRDefault="00231866" w:rsidP="00231866">
            <w:pPr>
              <w:pStyle w:val="Heading4"/>
              <w:rPr>
                <w:bCs/>
              </w:rPr>
            </w:pPr>
            <w:r w:rsidRPr="004255BB">
              <w:t>Interpersonal Skills</w:t>
            </w:r>
          </w:p>
          <w:p w14:paraId="15284D89" w14:textId="6EDAE51E" w:rsidR="004F2683" w:rsidRPr="004255BB" w:rsidRDefault="003C149B" w:rsidP="00231866">
            <w:pPr>
              <w:rPr>
                <w:sz w:val="10"/>
                <w:szCs w:val="14"/>
              </w:rPr>
            </w:pPr>
            <w:r w:rsidRPr="003C149B">
              <w:rPr>
                <w:sz w:val="16"/>
                <w:szCs w:val="20"/>
              </w:rPr>
              <w:t>Both my university projects and professional experience involved collaborative endeavours. These team-based projects have honed my communication abilities and reinforced my capacity for effective teamwork.</w:t>
            </w:r>
          </w:p>
          <w:p w14:paraId="1DEE786D" w14:textId="353AB4BA" w:rsidR="00231866" w:rsidRPr="004255BB" w:rsidRDefault="00231866" w:rsidP="00231866">
            <w:pPr>
              <w:rPr>
                <w:sz w:val="12"/>
                <w:szCs w:val="16"/>
              </w:rPr>
            </w:pPr>
          </w:p>
          <w:p w14:paraId="608EACC3" w14:textId="10D55959" w:rsidR="00231866" w:rsidRPr="004255BB" w:rsidRDefault="00231866" w:rsidP="00231866">
            <w:pPr>
              <w:pStyle w:val="Heading4"/>
              <w:rPr>
                <w:bCs/>
              </w:rPr>
            </w:pPr>
            <w:r w:rsidRPr="004255BB">
              <w:t xml:space="preserve">Time Management </w:t>
            </w:r>
          </w:p>
          <w:p w14:paraId="5C869366" w14:textId="59C642C1" w:rsidR="00231866" w:rsidRPr="004255BB" w:rsidRDefault="0065530B" w:rsidP="00231866">
            <w:pPr>
              <w:rPr>
                <w:sz w:val="16"/>
                <w:szCs w:val="20"/>
              </w:rPr>
            </w:pPr>
            <w:r w:rsidRPr="0065530B">
              <w:rPr>
                <w:sz w:val="16"/>
                <w:szCs w:val="20"/>
              </w:rPr>
              <w:t>I have consistently demonstrated exemplary time management skills, effectively balancing rigorous software development projects with active participation in university events</w:t>
            </w:r>
            <w:r w:rsidR="00DD2FC9" w:rsidRPr="004255BB">
              <w:rPr>
                <w:noProof/>
              </w:rPr>
              <w:drawing>
                <wp:anchor distT="0" distB="0" distL="114300" distR="114300" simplePos="0" relativeHeight="251666432" behindDoc="0" locked="0" layoutInCell="1" allowOverlap="1" wp14:anchorId="3A6BCB09" wp14:editId="3AA3770B">
                  <wp:simplePos x="0" y="0"/>
                  <wp:positionH relativeFrom="column">
                    <wp:posOffset>2395220</wp:posOffset>
                  </wp:positionH>
                  <wp:positionV relativeFrom="paragraph">
                    <wp:posOffset>211138</wp:posOffset>
                  </wp:positionV>
                  <wp:extent cx="304800" cy="299085"/>
                  <wp:effectExtent l="0" t="0" r="0" b="5715"/>
                  <wp:wrapNone/>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800" cy="299085"/>
                          </a:xfrm>
                          <a:prstGeom prst="rect">
                            <a:avLst/>
                          </a:prstGeom>
                        </pic:spPr>
                      </pic:pic>
                    </a:graphicData>
                  </a:graphic>
                  <wp14:sizeRelH relativeFrom="page">
                    <wp14:pctWidth>0</wp14:pctWidth>
                  </wp14:sizeRelH>
                  <wp14:sizeRelV relativeFrom="page">
                    <wp14:pctHeight>0</wp14:pctHeight>
                  </wp14:sizeRelV>
                </wp:anchor>
              </w:drawing>
            </w:r>
            <w:r>
              <w:rPr>
                <w:sz w:val="16"/>
                <w:szCs w:val="20"/>
              </w:rPr>
              <w:t>.</w:t>
            </w:r>
          </w:p>
          <w:p w14:paraId="31D192BD" w14:textId="2D49C23D" w:rsidR="00231866" w:rsidRPr="004255BB" w:rsidRDefault="00231866" w:rsidP="00231866"/>
          <w:p w14:paraId="36750679" w14:textId="77777777" w:rsidR="0065530B" w:rsidRDefault="00231866" w:rsidP="0065530B">
            <w:pPr>
              <w:pStyle w:val="Heading4"/>
            </w:pPr>
            <w:r w:rsidRPr="004255BB">
              <w:t>Willingness to Learn</w:t>
            </w:r>
          </w:p>
          <w:p w14:paraId="24CE5889" w14:textId="4C24AFB1" w:rsidR="0065530B" w:rsidRPr="0065530B" w:rsidRDefault="0065530B" w:rsidP="0065530B">
            <w:pPr>
              <w:pStyle w:val="Heading4"/>
              <w:rPr>
                <w:bCs/>
              </w:rPr>
            </w:pPr>
            <w:r w:rsidRPr="0065530B">
              <w:rPr>
                <w:b w:val="0"/>
                <w:sz w:val="16"/>
                <w:szCs w:val="20"/>
              </w:rPr>
              <w:t>Throughout my academic and professional journey, my proactive involvement in diverse projects, hackathons, and continuous skill acquisition reflects a strong and unwavering willingness to learn.</w:t>
            </w:r>
          </w:p>
          <w:p w14:paraId="15845071" w14:textId="6B93EBEA" w:rsidR="00B86148" w:rsidRPr="004255BB" w:rsidRDefault="007A26AB" w:rsidP="00B86148">
            <w:pPr>
              <w:pStyle w:val="Heading3"/>
            </w:pPr>
            <w:r w:rsidRPr="004255BB">
              <w:t>interests</w:t>
            </w:r>
            <w:r w:rsidR="00533A17" w:rsidRPr="004255BB">
              <w:t xml:space="preserve"> &amp; </w:t>
            </w:r>
            <w:sdt>
              <w:sdtPr>
                <w:id w:val="473561168"/>
                <w:placeholder>
                  <w:docPart w:val="CD8D79A466634C3A8D14DAC6AA4F2DCD"/>
                </w:placeholder>
                <w:temporary/>
                <w:showingPlcHdr/>
                <w15:appearance w15:val="hidden"/>
              </w:sdtPr>
              <w:sdtContent>
                <w:r w:rsidRPr="004255BB">
                  <w:t>Hobbies</w:t>
                </w:r>
              </w:sdtContent>
            </w:sdt>
          </w:p>
          <w:p w14:paraId="2AC87FAB" w14:textId="0355C8CB" w:rsidR="007A26AB" w:rsidRPr="004255BB" w:rsidRDefault="007A26AB" w:rsidP="007A26AB">
            <w:pPr>
              <w:rPr>
                <w:b/>
                <w:bCs/>
              </w:rPr>
            </w:pPr>
            <w:r w:rsidRPr="004255BB">
              <w:rPr>
                <w:b/>
                <w:bCs/>
              </w:rPr>
              <w:t>Running</w:t>
            </w:r>
          </w:p>
          <w:p w14:paraId="07037B40" w14:textId="16E546E3" w:rsidR="004F2683" w:rsidRDefault="00DD2FC9" w:rsidP="007A26AB">
            <w:pPr>
              <w:rPr>
                <w:sz w:val="16"/>
                <w:szCs w:val="20"/>
              </w:rPr>
            </w:pPr>
            <w:r w:rsidRPr="00DD2FC9">
              <w:rPr>
                <w:sz w:val="16"/>
                <w:szCs w:val="20"/>
              </w:rPr>
              <w:t>My dedication to running showcases my resilience and determination. Even when faced with fatigue, I persevere, reflecting my commitment to seeing tasks through to completion.</w:t>
            </w:r>
          </w:p>
          <w:p w14:paraId="33076C8D" w14:textId="77777777" w:rsidR="00DD2FC9" w:rsidRPr="004255BB" w:rsidRDefault="00DD2FC9" w:rsidP="007A26AB">
            <w:pPr>
              <w:rPr>
                <w:sz w:val="16"/>
                <w:szCs w:val="20"/>
              </w:rPr>
            </w:pPr>
          </w:p>
          <w:p w14:paraId="675AAC2A" w14:textId="272EC930" w:rsidR="007A26AB" w:rsidRPr="004255BB" w:rsidRDefault="007A26AB" w:rsidP="007A26AB">
            <w:pPr>
              <w:rPr>
                <w:b/>
                <w:bCs/>
              </w:rPr>
            </w:pPr>
            <w:r w:rsidRPr="004255BB">
              <w:rPr>
                <w:b/>
                <w:bCs/>
              </w:rPr>
              <w:t>Reading</w:t>
            </w:r>
          </w:p>
          <w:p w14:paraId="1AF318CB" w14:textId="52C55C64" w:rsidR="004F2683" w:rsidRDefault="00DD2FC9" w:rsidP="007A26AB">
            <w:pPr>
              <w:rPr>
                <w:sz w:val="16"/>
                <w:szCs w:val="20"/>
              </w:rPr>
            </w:pPr>
            <w:r w:rsidRPr="00DD2FC9">
              <w:rPr>
                <w:sz w:val="16"/>
                <w:szCs w:val="20"/>
              </w:rPr>
              <w:t>My passion for reading not only nurtures my intellectual curiosity but also continually deepens my understanding and insights into the tech industry.</w:t>
            </w:r>
          </w:p>
          <w:p w14:paraId="5DCB1288" w14:textId="77777777" w:rsidR="00DD2FC9" w:rsidRPr="004255BB" w:rsidRDefault="00DD2FC9" w:rsidP="007A26AB">
            <w:pPr>
              <w:rPr>
                <w:sz w:val="16"/>
                <w:szCs w:val="20"/>
              </w:rPr>
            </w:pPr>
          </w:p>
          <w:p w14:paraId="672E03BE" w14:textId="77777777" w:rsidR="007851D8" w:rsidRDefault="007A26AB" w:rsidP="007851D8">
            <w:pPr>
              <w:rPr>
                <w:b/>
                <w:bCs/>
              </w:rPr>
            </w:pPr>
            <w:r w:rsidRPr="004255BB">
              <w:rPr>
                <w:b/>
                <w:bCs/>
              </w:rPr>
              <w:t>Programming</w:t>
            </w:r>
          </w:p>
          <w:p w14:paraId="56BF11E9" w14:textId="77777777" w:rsidR="007851D8" w:rsidRDefault="007851D8" w:rsidP="007851D8">
            <w:pPr>
              <w:rPr>
                <w:sz w:val="16"/>
                <w:szCs w:val="20"/>
              </w:rPr>
            </w:pPr>
            <w:r w:rsidRPr="007851D8">
              <w:rPr>
                <w:sz w:val="16"/>
                <w:szCs w:val="20"/>
              </w:rPr>
              <w:t>My enthusiasm for programming was a driving force behind my choice to venture into software development. What captivates me most is the multifaceted approaches available to address a single problem.</w:t>
            </w:r>
          </w:p>
          <w:p w14:paraId="466DEB33" w14:textId="6B527E2A" w:rsidR="007A26AB" w:rsidRPr="007851D8" w:rsidRDefault="00DD2FC9" w:rsidP="007851D8">
            <w:pPr>
              <w:pStyle w:val="Heading3"/>
              <w:rPr>
                <w:bCs/>
              </w:rPr>
            </w:pPr>
            <w:r w:rsidRPr="004255BB">
              <w:rPr>
                <w:noProof/>
              </w:rPr>
              <w:drawing>
                <wp:anchor distT="0" distB="0" distL="114300" distR="114300" simplePos="0" relativeHeight="251672576" behindDoc="0" locked="0" layoutInCell="1" allowOverlap="1" wp14:anchorId="23C4A3FC" wp14:editId="5138BFC3">
                  <wp:simplePos x="0" y="0"/>
                  <wp:positionH relativeFrom="column">
                    <wp:posOffset>2437765</wp:posOffset>
                  </wp:positionH>
                  <wp:positionV relativeFrom="paragraph">
                    <wp:posOffset>288962</wp:posOffset>
                  </wp:positionV>
                  <wp:extent cx="257175" cy="254635"/>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8351" t="19696" r="16498" b="15657"/>
                          <a:stretch/>
                        </pic:blipFill>
                        <pic:spPr bwMode="auto">
                          <a:xfrm>
                            <a:off x="0" y="0"/>
                            <a:ext cx="257175" cy="254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6AB" w:rsidRPr="004255BB">
              <w:t xml:space="preserve">Awards and </w:t>
            </w:r>
            <w:r w:rsidR="00F62F72" w:rsidRPr="004255BB">
              <w:t>QUALIFICATIONS</w:t>
            </w:r>
          </w:p>
          <w:p w14:paraId="0C086CEF" w14:textId="27127B0E" w:rsidR="000C7CD8" w:rsidRPr="004255BB" w:rsidRDefault="000C7CD8" w:rsidP="000C7CD8">
            <w:pPr>
              <w:rPr>
                <w:sz w:val="16"/>
                <w:szCs w:val="20"/>
              </w:rPr>
            </w:pPr>
            <w:r w:rsidRPr="004255BB">
              <w:rPr>
                <w:noProof/>
              </w:rPr>
              <w:drawing>
                <wp:anchor distT="0" distB="0" distL="114300" distR="114300" simplePos="0" relativeHeight="251701248" behindDoc="0" locked="0" layoutInCell="1" allowOverlap="1" wp14:anchorId="44479AB7" wp14:editId="4196B4A2">
                  <wp:simplePos x="0" y="0"/>
                  <wp:positionH relativeFrom="column">
                    <wp:posOffset>-36830</wp:posOffset>
                  </wp:positionH>
                  <wp:positionV relativeFrom="paragraph">
                    <wp:posOffset>22071</wp:posOffset>
                  </wp:positionV>
                  <wp:extent cx="113665" cy="113665"/>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665" cy="113665"/>
                          </a:xfrm>
                          <a:prstGeom prst="rect">
                            <a:avLst/>
                          </a:prstGeom>
                          <a:noFill/>
                        </pic:spPr>
                      </pic:pic>
                    </a:graphicData>
                  </a:graphic>
                  <wp14:sizeRelH relativeFrom="page">
                    <wp14:pctWidth>0</wp14:pctWidth>
                  </wp14:sizeRelH>
                  <wp14:sizeRelV relativeFrom="page">
                    <wp14:pctHeight>0</wp14:pctHeight>
                  </wp14:sizeRelV>
                </wp:anchor>
              </w:drawing>
            </w:r>
            <w:r w:rsidR="007A26AB" w:rsidRPr="004255BB">
              <w:t xml:space="preserve">    </w:t>
            </w:r>
            <w:proofErr w:type="spellStart"/>
            <w:r w:rsidRPr="004255BB">
              <w:rPr>
                <w:sz w:val="16"/>
                <w:szCs w:val="20"/>
              </w:rPr>
              <w:t>Civica</w:t>
            </w:r>
            <w:proofErr w:type="spellEnd"/>
            <w:r w:rsidRPr="004255BB">
              <w:rPr>
                <w:sz w:val="16"/>
                <w:szCs w:val="20"/>
              </w:rPr>
              <w:t xml:space="preserve"> Award (Achieved by obtaining </w:t>
            </w:r>
          </w:p>
          <w:p w14:paraId="3A47C146" w14:textId="49FCFF22" w:rsidR="000C7CD8" w:rsidRPr="004255BB" w:rsidRDefault="000C7CD8" w:rsidP="000C7CD8">
            <w:pPr>
              <w:rPr>
                <w:sz w:val="16"/>
                <w:szCs w:val="20"/>
              </w:rPr>
            </w:pPr>
            <w:r w:rsidRPr="004255BB">
              <w:rPr>
                <w:sz w:val="16"/>
                <w:szCs w:val="20"/>
              </w:rPr>
              <w:t xml:space="preserve">    the highest mark in my Level 2 Software </w:t>
            </w:r>
          </w:p>
          <w:p w14:paraId="27B6D4C4" w14:textId="6A205C25" w:rsidR="000C7CD8" w:rsidRPr="004255BB" w:rsidRDefault="000C7CD8" w:rsidP="000C7CD8">
            <w:pPr>
              <w:rPr>
                <w:sz w:val="16"/>
                <w:szCs w:val="20"/>
              </w:rPr>
            </w:pPr>
            <w:r w:rsidRPr="004255BB">
              <w:rPr>
                <w:sz w:val="16"/>
                <w:szCs w:val="20"/>
              </w:rPr>
              <w:t xml:space="preserve">    Engineering and Systems Development </w:t>
            </w:r>
          </w:p>
          <w:p w14:paraId="01E4E503" w14:textId="2ADD0588" w:rsidR="007A26AB" w:rsidRPr="004255BB" w:rsidRDefault="00946B9D" w:rsidP="007A26AB">
            <w:pPr>
              <w:rPr>
                <w:sz w:val="16"/>
                <w:szCs w:val="20"/>
              </w:rPr>
            </w:pPr>
            <w:r w:rsidRPr="004255BB">
              <w:rPr>
                <w:noProof/>
                <w:sz w:val="14"/>
                <w:szCs w:val="18"/>
              </w:rPr>
              <w:drawing>
                <wp:anchor distT="0" distB="0" distL="114300" distR="114300" simplePos="0" relativeHeight="251704320" behindDoc="0" locked="0" layoutInCell="1" allowOverlap="1" wp14:anchorId="4C03FC6B" wp14:editId="70842854">
                  <wp:simplePos x="0" y="0"/>
                  <wp:positionH relativeFrom="column">
                    <wp:posOffset>-40640</wp:posOffset>
                  </wp:positionH>
                  <wp:positionV relativeFrom="paragraph">
                    <wp:posOffset>135024</wp:posOffset>
                  </wp:positionV>
                  <wp:extent cx="118745" cy="11874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sidR="000C7CD8" w:rsidRPr="004255BB">
              <w:rPr>
                <w:sz w:val="16"/>
                <w:szCs w:val="20"/>
              </w:rPr>
              <w:t xml:space="preserve">    Module)</w:t>
            </w:r>
          </w:p>
          <w:p w14:paraId="291C4491" w14:textId="4B2429AE" w:rsidR="00D80204" w:rsidRPr="004255BB" w:rsidRDefault="00D80204" w:rsidP="007A26AB">
            <w:pPr>
              <w:rPr>
                <w:sz w:val="16"/>
                <w:szCs w:val="20"/>
              </w:rPr>
            </w:pPr>
            <w:r w:rsidRPr="004255BB">
              <w:rPr>
                <w:noProof/>
                <w:sz w:val="14"/>
                <w:szCs w:val="18"/>
              </w:rPr>
              <w:drawing>
                <wp:anchor distT="0" distB="0" distL="114300" distR="114300" simplePos="0" relativeHeight="251706368" behindDoc="0" locked="0" layoutInCell="1" allowOverlap="1" wp14:anchorId="6E37FE0F" wp14:editId="7BCFCC97">
                  <wp:simplePos x="0" y="0"/>
                  <wp:positionH relativeFrom="column">
                    <wp:posOffset>-41275</wp:posOffset>
                  </wp:positionH>
                  <wp:positionV relativeFrom="paragraph">
                    <wp:posOffset>134620</wp:posOffset>
                  </wp:positionV>
                  <wp:extent cx="118745" cy="1187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sidRPr="004255BB">
              <w:rPr>
                <w:sz w:val="16"/>
                <w:szCs w:val="20"/>
              </w:rPr>
              <w:t xml:space="preserve">    Microsoft AI Fundamentals</w:t>
            </w:r>
          </w:p>
          <w:p w14:paraId="1A547D85" w14:textId="2B893E34" w:rsidR="00946B9D" w:rsidRPr="004255BB" w:rsidRDefault="00946B9D" w:rsidP="007A26AB">
            <w:pPr>
              <w:rPr>
                <w:sz w:val="16"/>
                <w:szCs w:val="20"/>
              </w:rPr>
            </w:pPr>
            <w:r w:rsidRPr="004255BB">
              <w:rPr>
                <w:noProof/>
                <w:sz w:val="14"/>
                <w:szCs w:val="18"/>
              </w:rPr>
              <w:drawing>
                <wp:anchor distT="0" distB="0" distL="114300" distR="114300" simplePos="0" relativeHeight="251702272" behindDoc="0" locked="0" layoutInCell="1" allowOverlap="1" wp14:anchorId="25D4D366" wp14:editId="2A976BE6">
                  <wp:simplePos x="0" y="0"/>
                  <wp:positionH relativeFrom="column">
                    <wp:posOffset>-40005</wp:posOffset>
                  </wp:positionH>
                  <wp:positionV relativeFrom="paragraph">
                    <wp:posOffset>138199</wp:posOffset>
                  </wp:positionV>
                  <wp:extent cx="118745" cy="1187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sidRPr="004255BB">
              <w:rPr>
                <w:sz w:val="16"/>
                <w:szCs w:val="20"/>
              </w:rPr>
              <w:t xml:space="preserve">    Microsoft Security Fundamentals</w:t>
            </w:r>
          </w:p>
          <w:p w14:paraId="1F34A069" w14:textId="282134D6" w:rsidR="00946B9D" w:rsidRPr="004255BB" w:rsidRDefault="00946B9D" w:rsidP="007A26AB">
            <w:pPr>
              <w:rPr>
                <w:sz w:val="16"/>
                <w:szCs w:val="20"/>
              </w:rPr>
            </w:pPr>
            <w:r w:rsidRPr="004255BB">
              <w:rPr>
                <w:noProof/>
              </w:rPr>
              <w:drawing>
                <wp:anchor distT="0" distB="0" distL="114300" distR="114300" simplePos="0" relativeHeight="251679744" behindDoc="0" locked="0" layoutInCell="1" allowOverlap="1" wp14:anchorId="3A27848E" wp14:editId="03D89F5D">
                  <wp:simplePos x="0" y="0"/>
                  <wp:positionH relativeFrom="column">
                    <wp:posOffset>-64135</wp:posOffset>
                  </wp:positionH>
                  <wp:positionV relativeFrom="paragraph">
                    <wp:posOffset>106834</wp:posOffset>
                  </wp:positionV>
                  <wp:extent cx="162560" cy="159385"/>
                  <wp:effectExtent l="0" t="0" r="8890" b="0"/>
                  <wp:wrapNone/>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2560" cy="159385"/>
                          </a:xfrm>
                          <a:prstGeom prst="rect">
                            <a:avLst/>
                          </a:prstGeom>
                        </pic:spPr>
                      </pic:pic>
                    </a:graphicData>
                  </a:graphic>
                  <wp14:sizeRelH relativeFrom="page">
                    <wp14:pctWidth>0</wp14:pctWidth>
                  </wp14:sizeRelH>
                  <wp14:sizeRelV relativeFrom="page">
                    <wp14:pctHeight>0</wp14:pctHeight>
                  </wp14:sizeRelV>
                </wp:anchor>
              </w:drawing>
            </w:r>
            <w:r w:rsidRPr="004255BB">
              <w:rPr>
                <w:sz w:val="16"/>
                <w:szCs w:val="20"/>
              </w:rPr>
              <w:t xml:space="preserve">    Microsoft Azure Fundamentals</w:t>
            </w:r>
          </w:p>
          <w:p w14:paraId="453263A1" w14:textId="7486A28B" w:rsidR="007A26AB" w:rsidRPr="004255BB" w:rsidRDefault="007A26AB" w:rsidP="007A26AB">
            <w:pPr>
              <w:rPr>
                <w:sz w:val="16"/>
                <w:szCs w:val="20"/>
              </w:rPr>
            </w:pPr>
            <w:r w:rsidRPr="004255BB">
              <w:rPr>
                <w:sz w:val="16"/>
                <w:szCs w:val="20"/>
              </w:rPr>
              <w:t xml:space="preserve">    PwC Digital Acumen Badge</w:t>
            </w:r>
          </w:p>
          <w:p w14:paraId="3924F287" w14:textId="0E68738E" w:rsidR="007A26AB" w:rsidRPr="004255BB" w:rsidRDefault="007A26AB" w:rsidP="007A26AB">
            <w:pPr>
              <w:rPr>
                <w:sz w:val="16"/>
                <w:szCs w:val="20"/>
              </w:rPr>
            </w:pPr>
            <w:r w:rsidRPr="004255BB">
              <w:rPr>
                <w:noProof/>
                <w:sz w:val="16"/>
                <w:szCs w:val="20"/>
              </w:rPr>
              <w:drawing>
                <wp:anchor distT="0" distB="0" distL="114300" distR="114300" simplePos="0" relativeHeight="251681792" behindDoc="0" locked="0" layoutInCell="1" allowOverlap="1" wp14:anchorId="594E237C" wp14:editId="69F4AAFD">
                  <wp:simplePos x="0" y="0"/>
                  <wp:positionH relativeFrom="column">
                    <wp:posOffset>-38645</wp:posOffset>
                  </wp:positionH>
                  <wp:positionV relativeFrom="paragraph">
                    <wp:posOffset>24130</wp:posOffset>
                  </wp:positionV>
                  <wp:extent cx="116840" cy="1168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pic:spPr>
                      </pic:pic>
                    </a:graphicData>
                  </a:graphic>
                  <wp14:sizeRelH relativeFrom="page">
                    <wp14:pctWidth>0</wp14:pctWidth>
                  </wp14:sizeRelH>
                  <wp14:sizeRelV relativeFrom="page">
                    <wp14:pctHeight>0</wp14:pctHeight>
                  </wp14:sizeRelV>
                </wp:anchor>
              </w:drawing>
            </w:r>
            <w:r w:rsidRPr="004255BB">
              <w:rPr>
                <w:sz w:val="16"/>
                <w:szCs w:val="20"/>
              </w:rPr>
              <w:t xml:space="preserve">    Alteryx Designer Core</w:t>
            </w:r>
          </w:p>
          <w:p w14:paraId="59790A1F" w14:textId="4A55ED28" w:rsidR="007A26AB" w:rsidRPr="004255BB" w:rsidRDefault="007A26AB" w:rsidP="007A26AB">
            <w:pPr>
              <w:rPr>
                <w:sz w:val="16"/>
                <w:szCs w:val="20"/>
              </w:rPr>
            </w:pPr>
            <w:r w:rsidRPr="004255BB">
              <w:rPr>
                <w:noProof/>
                <w:sz w:val="16"/>
                <w:szCs w:val="20"/>
              </w:rPr>
              <w:drawing>
                <wp:anchor distT="0" distB="0" distL="114300" distR="114300" simplePos="0" relativeHeight="251682816" behindDoc="0" locked="0" layoutInCell="1" allowOverlap="1" wp14:anchorId="0B32663C" wp14:editId="3DED4D9B">
                  <wp:simplePos x="0" y="0"/>
                  <wp:positionH relativeFrom="column">
                    <wp:posOffset>-70882</wp:posOffset>
                  </wp:positionH>
                  <wp:positionV relativeFrom="paragraph">
                    <wp:posOffset>32385</wp:posOffset>
                  </wp:positionV>
                  <wp:extent cx="175957" cy="97674"/>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5957" cy="97674"/>
                          </a:xfrm>
                          <a:prstGeom prst="rect">
                            <a:avLst/>
                          </a:prstGeom>
                        </pic:spPr>
                      </pic:pic>
                    </a:graphicData>
                  </a:graphic>
                  <wp14:sizeRelH relativeFrom="page">
                    <wp14:pctWidth>0</wp14:pctWidth>
                  </wp14:sizeRelH>
                  <wp14:sizeRelV relativeFrom="page">
                    <wp14:pctHeight>0</wp14:pctHeight>
                  </wp14:sizeRelV>
                </wp:anchor>
              </w:drawing>
            </w:r>
            <w:r w:rsidRPr="004255BB">
              <w:rPr>
                <w:sz w:val="16"/>
                <w:szCs w:val="20"/>
              </w:rPr>
              <w:t xml:space="preserve">    Understanding Business, Language</w:t>
            </w:r>
          </w:p>
          <w:p w14:paraId="7237926E" w14:textId="5CB464C2" w:rsidR="004F2683" w:rsidRPr="004255BB" w:rsidRDefault="000C7CD8" w:rsidP="00533A17">
            <w:pPr>
              <w:rPr>
                <w:sz w:val="16"/>
                <w:szCs w:val="20"/>
              </w:rPr>
            </w:pPr>
            <w:r w:rsidRPr="004255BB">
              <w:rPr>
                <w:noProof/>
              </w:rPr>
              <w:drawing>
                <wp:anchor distT="0" distB="0" distL="114300" distR="114300" simplePos="0" relativeHeight="251680768" behindDoc="0" locked="0" layoutInCell="1" allowOverlap="1" wp14:anchorId="1BE191EC" wp14:editId="0F8A3B13">
                  <wp:simplePos x="0" y="0"/>
                  <wp:positionH relativeFrom="column">
                    <wp:posOffset>-31750</wp:posOffset>
                  </wp:positionH>
                  <wp:positionV relativeFrom="paragraph">
                    <wp:posOffset>115570</wp:posOffset>
                  </wp:positionV>
                  <wp:extent cx="97790" cy="132080"/>
                  <wp:effectExtent l="0" t="0" r="0" b="1270"/>
                  <wp:wrapNone/>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15150"/>
                          <a:stretch/>
                        </pic:blipFill>
                        <pic:spPr bwMode="auto">
                          <a:xfrm>
                            <a:off x="0" y="0"/>
                            <a:ext cx="97790" cy="13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6AB" w:rsidRPr="004255BB">
              <w:rPr>
                <w:sz w:val="16"/>
                <w:szCs w:val="20"/>
              </w:rPr>
              <w:t xml:space="preserve">    and Tourism (Level 2</w:t>
            </w:r>
            <w:r w:rsidRPr="004255BB">
              <w:rPr>
                <w:sz w:val="16"/>
                <w:szCs w:val="20"/>
              </w:rPr>
              <w:t>)</w:t>
            </w:r>
          </w:p>
          <w:p w14:paraId="3E23CCA6" w14:textId="7702D897" w:rsidR="000C7CD8" w:rsidRPr="004255BB" w:rsidRDefault="000C7CD8" w:rsidP="00533A17">
            <w:pPr>
              <w:rPr>
                <w:sz w:val="16"/>
                <w:szCs w:val="20"/>
              </w:rPr>
            </w:pPr>
            <w:r w:rsidRPr="004255BB">
              <w:rPr>
                <w:sz w:val="16"/>
                <w:szCs w:val="20"/>
              </w:rPr>
              <w:t xml:space="preserve">    Bronze Duke of Edinburgh Award</w:t>
            </w:r>
          </w:p>
        </w:tc>
        <w:tc>
          <w:tcPr>
            <w:tcW w:w="720" w:type="dxa"/>
          </w:tcPr>
          <w:p w14:paraId="7E6ED52B" w14:textId="7F4E3BA1" w:rsidR="00B86148" w:rsidRPr="004255BB" w:rsidRDefault="0030238C" w:rsidP="00B86148">
            <w:pPr>
              <w:tabs>
                <w:tab w:val="left" w:pos="990"/>
              </w:tabs>
            </w:pPr>
            <w:r w:rsidRPr="004255BB">
              <w:rPr>
                <w:noProof/>
              </w:rPr>
              <w:lastRenderedPageBreak/>
              <w:drawing>
                <wp:anchor distT="0" distB="0" distL="114300" distR="114300" simplePos="0" relativeHeight="251708416" behindDoc="0" locked="0" layoutInCell="1" allowOverlap="1" wp14:anchorId="77529A7A" wp14:editId="3D349D94">
                  <wp:simplePos x="0" y="0"/>
                  <wp:positionH relativeFrom="column">
                    <wp:posOffset>177800</wp:posOffset>
                  </wp:positionH>
                  <wp:positionV relativeFrom="paragraph">
                    <wp:posOffset>7201354</wp:posOffset>
                  </wp:positionV>
                  <wp:extent cx="194310" cy="194310"/>
                  <wp:effectExtent l="0" t="0" r="0" b="0"/>
                  <wp:wrapNone/>
                  <wp:docPr id="2058545189" name="Picture 205854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 cy="194310"/>
                          </a:xfrm>
                          <a:prstGeom prst="rect">
                            <a:avLst/>
                          </a:prstGeom>
                          <a:noFill/>
                        </pic:spPr>
                      </pic:pic>
                    </a:graphicData>
                  </a:graphic>
                  <wp14:sizeRelH relativeFrom="page">
                    <wp14:pctWidth>0</wp14:pctWidth>
                  </wp14:sizeRelH>
                  <wp14:sizeRelV relativeFrom="page">
                    <wp14:pctHeight>0</wp14:pctHeight>
                  </wp14:sizeRelV>
                </wp:anchor>
              </w:drawing>
            </w:r>
            <w:r w:rsidR="00DD2FC9" w:rsidRPr="004255BB">
              <w:rPr>
                <w:noProof/>
              </w:rPr>
              <w:drawing>
                <wp:anchor distT="0" distB="0" distL="114300" distR="114300" simplePos="0" relativeHeight="251674624" behindDoc="0" locked="0" layoutInCell="1" allowOverlap="1" wp14:anchorId="7A6D811E" wp14:editId="65013795">
                  <wp:simplePos x="0" y="0"/>
                  <wp:positionH relativeFrom="column">
                    <wp:posOffset>174625</wp:posOffset>
                  </wp:positionH>
                  <wp:positionV relativeFrom="paragraph">
                    <wp:posOffset>3809047</wp:posOffset>
                  </wp:positionV>
                  <wp:extent cx="194310" cy="1943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 cy="194310"/>
                          </a:xfrm>
                          <a:prstGeom prst="rect">
                            <a:avLst/>
                          </a:prstGeom>
                          <a:noFill/>
                        </pic:spPr>
                      </pic:pic>
                    </a:graphicData>
                  </a:graphic>
                  <wp14:sizeRelH relativeFrom="page">
                    <wp14:pctWidth>0</wp14:pctWidth>
                  </wp14:sizeRelH>
                  <wp14:sizeRelV relativeFrom="page">
                    <wp14:pctHeight>0</wp14:pctHeight>
                  </wp14:sizeRelV>
                </wp:anchor>
              </w:drawing>
            </w:r>
            <w:r w:rsidR="00DD2FC9" w:rsidRPr="004255BB">
              <w:rPr>
                <w:noProof/>
              </w:rPr>
              <w:drawing>
                <wp:anchor distT="0" distB="0" distL="114300" distR="114300" simplePos="0" relativeHeight="251667456" behindDoc="0" locked="0" layoutInCell="1" allowOverlap="1" wp14:anchorId="069A94E8" wp14:editId="7572B3B1">
                  <wp:simplePos x="0" y="0"/>
                  <wp:positionH relativeFrom="column">
                    <wp:posOffset>103505</wp:posOffset>
                  </wp:positionH>
                  <wp:positionV relativeFrom="paragraph">
                    <wp:posOffset>2696527</wp:posOffset>
                  </wp:positionV>
                  <wp:extent cx="317500" cy="182880"/>
                  <wp:effectExtent l="0" t="0" r="635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500" cy="182880"/>
                          </a:xfrm>
                          <a:prstGeom prst="rect">
                            <a:avLst/>
                          </a:prstGeom>
                          <a:noFill/>
                        </pic:spPr>
                      </pic:pic>
                    </a:graphicData>
                  </a:graphic>
                  <wp14:sizeRelH relativeFrom="page">
                    <wp14:pctWidth>0</wp14:pctWidth>
                  </wp14:sizeRelH>
                  <wp14:sizeRelV relativeFrom="page">
                    <wp14:pctHeight>0</wp14:pctHeight>
                  </wp14:sizeRelV>
                </wp:anchor>
              </w:drawing>
            </w:r>
            <w:r w:rsidR="00CC77E1" w:rsidRPr="004255BB">
              <w:rPr>
                <w:noProof/>
              </w:rPr>
              <w:drawing>
                <wp:anchor distT="0" distB="0" distL="114300" distR="114300" simplePos="0" relativeHeight="251670528" behindDoc="0" locked="0" layoutInCell="1" allowOverlap="1" wp14:anchorId="2F941E3A" wp14:editId="6A29EB7B">
                  <wp:simplePos x="0" y="0"/>
                  <wp:positionH relativeFrom="column">
                    <wp:posOffset>175424</wp:posOffset>
                  </wp:positionH>
                  <wp:positionV relativeFrom="paragraph">
                    <wp:posOffset>1819111</wp:posOffset>
                  </wp:positionV>
                  <wp:extent cx="194649" cy="19464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649" cy="194649"/>
                          </a:xfrm>
                          <a:prstGeom prst="rect">
                            <a:avLst/>
                          </a:prstGeom>
                          <a:noFill/>
                        </pic:spPr>
                      </pic:pic>
                    </a:graphicData>
                  </a:graphic>
                  <wp14:sizeRelH relativeFrom="page">
                    <wp14:pctWidth>0</wp14:pctWidth>
                  </wp14:sizeRelH>
                  <wp14:sizeRelV relativeFrom="page">
                    <wp14:pctHeight>0</wp14:pctHeight>
                  </wp14:sizeRelV>
                </wp:anchor>
              </w:drawing>
            </w:r>
          </w:p>
        </w:tc>
        <w:tc>
          <w:tcPr>
            <w:tcW w:w="6470" w:type="dxa"/>
          </w:tcPr>
          <w:p w14:paraId="0827C04B" w14:textId="77777777" w:rsidR="00785BBE" w:rsidRPr="004255BB" w:rsidRDefault="00B86148" w:rsidP="00B86148">
            <w:pPr>
              <w:pStyle w:val="Title"/>
              <w:rPr>
                <w:sz w:val="66"/>
                <w:szCs w:val="66"/>
              </w:rPr>
            </w:pPr>
            <w:r w:rsidRPr="004255BB">
              <w:rPr>
                <w:sz w:val="66"/>
                <w:szCs w:val="66"/>
              </w:rPr>
              <w:t xml:space="preserve">Adam </w:t>
            </w:r>
          </w:p>
          <w:p w14:paraId="7F837D98" w14:textId="615800E8" w:rsidR="00B86148" w:rsidRPr="004255BB" w:rsidRDefault="00B86148" w:rsidP="00B86148">
            <w:pPr>
              <w:pStyle w:val="Title"/>
              <w:rPr>
                <w:sz w:val="66"/>
                <w:szCs w:val="66"/>
              </w:rPr>
            </w:pPr>
            <w:r w:rsidRPr="004255BB">
              <w:rPr>
                <w:sz w:val="66"/>
                <w:szCs w:val="66"/>
              </w:rPr>
              <w:t>logan</w:t>
            </w:r>
          </w:p>
          <w:p w14:paraId="3355D970" w14:textId="7EB37BE0" w:rsidR="00B86148" w:rsidRPr="004255BB" w:rsidRDefault="000A46FD" w:rsidP="00B86148">
            <w:pPr>
              <w:pStyle w:val="Heading2"/>
            </w:pPr>
            <w:r w:rsidRPr="004255BB">
              <w:t>Software engineer</w:t>
            </w:r>
          </w:p>
          <w:sdt>
            <w:sdtPr>
              <w:id w:val="1049110328"/>
              <w:placeholder>
                <w:docPart w:val="0A1CFB7F39764A2AABDF5E3F17DB8935"/>
              </w:placeholder>
              <w:temporary/>
              <w:showingPlcHdr/>
              <w15:appearance w15:val="hidden"/>
            </w:sdtPr>
            <w:sdtContent>
              <w:p w14:paraId="7CF4BCCB" w14:textId="0E9F8DBC" w:rsidR="00B86148" w:rsidRPr="004255BB" w:rsidRDefault="00B86148" w:rsidP="00B86148">
                <w:pPr>
                  <w:pStyle w:val="Heading2"/>
                </w:pPr>
                <w:r w:rsidRPr="004255BB">
                  <w:t>EDUCATION</w:t>
                </w:r>
              </w:p>
            </w:sdtContent>
          </w:sdt>
          <w:p w14:paraId="53FBA06C" w14:textId="40D20FF2" w:rsidR="00B86148" w:rsidRPr="004255BB" w:rsidRDefault="00D02E9D" w:rsidP="00B86148">
            <w:pPr>
              <w:pStyle w:val="Heading4"/>
            </w:pPr>
            <w:r w:rsidRPr="004255BB">
              <w:rPr>
                <w:sz w:val="20"/>
                <w:szCs w:val="24"/>
              </w:rPr>
              <w:t>Software Engineering with Digital Technology Partnership</w:t>
            </w:r>
          </w:p>
          <w:p w14:paraId="39153AC3" w14:textId="025CB440" w:rsidR="007F2BFC" w:rsidRPr="004255BB" w:rsidRDefault="00D02E9D" w:rsidP="007F2BFC">
            <w:pPr>
              <w:pStyle w:val="Heading4"/>
              <w:rPr>
                <w:sz w:val="16"/>
                <w:szCs w:val="20"/>
              </w:rPr>
            </w:pPr>
            <w:r w:rsidRPr="004255BB">
              <w:t>Queens University Belfast</w:t>
            </w:r>
          </w:p>
          <w:p w14:paraId="05C2B592" w14:textId="0E56B726" w:rsidR="00B86148" w:rsidRPr="004255BB" w:rsidRDefault="00091937" w:rsidP="00B86148">
            <w:r w:rsidRPr="004255BB">
              <w:t>On track to graduate with a 1</w:t>
            </w:r>
            <w:r w:rsidRPr="004255BB">
              <w:rPr>
                <w:vertAlign w:val="superscript"/>
              </w:rPr>
              <w:t>st</w:t>
            </w:r>
            <w:r w:rsidRPr="004255BB">
              <w:t>. Grades for completed modules can be see</w:t>
            </w:r>
            <w:r w:rsidR="00DD2FC9">
              <w:t xml:space="preserve">n at the following link </w:t>
            </w:r>
            <w:hyperlink r:id="rId29" w:history="1">
              <w:r w:rsidR="00DD2FC9" w:rsidRPr="00807308">
                <w:rPr>
                  <w:rStyle w:val="Hyperlink"/>
                </w:rPr>
                <w:t>https://adam-logan-portfolio.netlify.app/#education</w:t>
              </w:r>
            </w:hyperlink>
            <w:r w:rsidRPr="004255BB">
              <w:t xml:space="preserve">. </w:t>
            </w:r>
          </w:p>
          <w:p w14:paraId="4254BECA" w14:textId="77777777" w:rsidR="00091937" w:rsidRPr="004255BB" w:rsidRDefault="00091937" w:rsidP="00B86148"/>
          <w:p w14:paraId="5F14AA60" w14:textId="1045E160" w:rsidR="00D02E9D" w:rsidRPr="004255BB" w:rsidRDefault="00091937" w:rsidP="00D02E9D">
            <w:pPr>
              <w:pStyle w:val="Heading4"/>
            </w:pPr>
            <w:r w:rsidRPr="004255BB">
              <w:rPr>
                <w:sz w:val="20"/>
                <w:szCs w:val="24"/>
              </w:rPr>
              <w:t>Secondary Education</w:t>
            </w:r>
          </w:p>
          <w:p w14:paraId="19BC676D" w14:textId="345E0B63" w:rsidR="00B86148" w:rsidRPr="004255BB" w:rsidRDefault="00D02E9D" w:rsidP="00B86148">
            <w:pPr>
              <w:pStyle w:val="Heading4"/>
              <w:rPr>
                <w:sz w:val="16"/>
                <w:szCs w:val="20"/>
              </w:rPr>
            </w:pPr>
            <w:r w:rsidRPr="004255BB">
              <w:t>Belfast High School</w:t>
            </w:r>
          </w:p>
          <w:p w14:paraId="6BD87BB7" w14:textId="3DA968CB" w:rsidR="00B86148" w:rsidRPr="004255BB" w:rsidRDefault="00D02E9D" w:rsidP="00B86148">
            <w:pPr>
              <w:pStyle w:val="Date"/>
            </w:pPr>
            <w:r w:rsidRPr="004255BB">
              <w:t>201</w:t>
            </w:r>
            <w:r w:rsidR="00091937" w:rsidRPr="004255BB">
              <w:t>3</w:t>
            </w:r>
            <w:r w:rsidR="00B86148" w:rsidRPr="004255BB">
              <w:t xml:space="preserve"> </w:t>
            </w:r>
            <w:r w:rsidR="006B1466" w:rsidRPr="004255BB">
              <w:t>–</w:t>
            </w:r>
            <w:r w:rsidR="00B86148" w:rsidRPr="004255BB">
              <w:t xml:space="preserve"> </w:t>
            </w:r>
            <w:r w:rsidRPr="004255BB">
              <w:t>2020</w:t>
            </w:r>
            <w:r w:rsidR="006B1466" w:rsidRPr="004255BB">
              <w:t xml:space="preserve"> </w:t>
            </w:r>
          </w:p>
          <w:p w14:paraId="1454E1E7" w14:textId="2E41C47E" w:rsidR="00E44638" w:rsidRPr="004255BB" w:rsidRDefault="00091937" w:rsidP="00B86148">
            <w:r w:rsidRPr="004255BB">
              <w:t xml:space="preserve">A-Levels: </w:t>
            </w:r>
            <w:r w:rsidR="00E44638" w:rsidRPr="004255BB">
              <w:t>Computer Science (A*); Mathematics (A); Chemistry (A)</w:t>
            </w:r>
          </w:p>
          <w:p w14:paraId="4C5D8D43" w14:textId="77777777" w:rsidR="00091937" w:rsidRPr="004255BB" w:rsidRDefault="00091937" w:rsidP="00091937">
            <w:r w:rsidRPr="004255BB">
              <w:t>10 GCSEs A*-A including English and Maths</w:t>
            </w:r>
          </w:p>
          <w:p w14:paraId="2299D3A3" w14:textId="29B5C333" w:rsidR="006B1466" w:rsidRPr="004255BB" w:rsidRDefault="006B1466" w:rsidP="00012E34">
            <w:pPr>
              <w:pStyle w:val="Heading2"/>
            </w:pPr>
            <w:r w:rsidRPr="004255BB">
              <w:t>projects</w:t>
            </w:r>
          </w:p>
          <w:p w14:paraId="36D4DFA6" w14:textId="36165986" w:rsidR="00091937" w:rsidRPr="004255BB" w:rsidRDefault="00091937" w:rsidP="00091937">
            <w:pPr>
              <w:pStyle w:val="Heading4"/>
              <w:rPr>
                <w:bCs/>
              </w:rPr>
            </w:pPr>
            <w:r w:rsidRPr="004255BB">
              <w:t>Final Year Project</w:t>
            </w:r>
          </w:p>
          <w:p w14:paraId="1F94BCB2" w14:textId="37C8D5B2" w:rsidR="00091937" w:rsidRPr="004255BB" w:rsidRDefault="00091937" w:rsidP="00091937">
            <w:pPr>
              <w:pStyle w:val="Date"/>
            </w:pPr>
            <w:r w:rsidRPr="004255BB">
              <w:t>Level 3</w:t>
            </w:r>
          </w:p>
          <w:p w14:paraId="3B48EF00" w14:textId="77777777" w:rsidR="004255BB" w:rsidRDefault="004255BB" w:rsidP="004255BB">
            <w:r>
              <w:t>In my final year, our team embarked on the development of two software systems centred around the topic of Paediatric Delirium.</w:t>
            </w:r>
          </w:p>
          <w:p w14:paraId="780599F4" w14:textId="77777777" w:rsidR="004255BB" w:rsidRDefault="004255BB" w:rsidP="004255BB"/>
          <w:p w14:paraId="09F0265F" w14:textId="66C43CD5" w:rsidR="004255BB" w:rsidRDefault="004255BB" w:rsidP="004255BB">
            <w:r>
              <w:t xml:space="preserve">The first system, an audit tool, </w:t>
            </w:r>
            <w:r w:rsidR="00A270F8">
              <w:t>is</w:t>
            </w:r>
            <w:r>
              <w:t xml:space="preserve"> designed to support academic research within this domain. It also </w:t>
            </w:r>
            <w:r w:rsidR="00A270F8">
              <w:t>acts</w:t>
            </w:r>
            <w:r>
              <w:t xml:space="preserve"> as a benchmark to ensure the compliance of individual PICUs with the industry's established standards.</w:t>
            </w:r>
          </w:p>
          <w:p w14:paraId="5CFCC062" w14:textId="77777777" w:rsidR="004255BB" w:rsidRDefault="004255BB" w:rsidP="004255BB"/>
          <w:p w14:paraId="676D6071" w14:textId="071A083C" w:rsidR="004255BB" w:rsidRDefault="004255BB" w:rsidP="004255BB">
            <w:r>
              <w:t xml:space="preserve">The second </w:t>
            </w:r>
            <w:r w:rsidR="00A270F8">
              <w:t>is</w:t>
            </w:r>
            <w:r>
              <w:t xml:space="preserve"> a dynamic e-learning platform. Aimed at educating both nurses and parents about Paediatric Delirium, this platform </w:t>
            </w:r>
            <w:r w:rsidR="00A270F8">
              <w:t>is</w:t>
            </w:r>
            <w:r>
              <w:t xml:space="preserve"> built with adaptability in mind. We ensured that non-technical staff could readily update, edit, or remove content, reflecting the evolving nature of research in this area.</w:t>
            </w:r>
          </w:p>
          <w:p w14:paraId="6A19BE04" w14:textId="77777777" w:rsidR="004255BB" w:rsidRDefault="004255BB" w:rsidP="004255BB"/>
          <w:p w14:paraId="56C875D8" w14:textId="789BA007" w:rsidR="004255BB" w:rsidRPr="004255BB" w:rsidRDefault="004255BB" w:rsidP="004255BB">
            <w:r>
              <w:t xml:space="preserve">Our collective efforts in the project's initial stages revolved around defining the systems' scope, designing the interfaces, and prototyping the solutions. A significant portion of my contribution centred on </w:t>
            </w:r>
            <w:r w:rsidRPr="005537BE">
              <w:rPr>
                <w:i/>
                <w:iCs/>
              </w:rPr>
              <w:t>requirements engineering</w:t>
            </w:r>
            <w:r w:rsidRPr="005537BE">
              <w:t xml:space="preserve"> </w:t>
            </w:r>
            <w:r>
              <w:t xml:space="preserve">and </w:t>
            </w:r>
            <w:r w:rsidRPr="005537BE">
              <w:rPr>
                <w:i/>
                <w:iCs/>
              </w:rPr>
              <w:t>system architecture</w:t>
            </w:r>
            <w:r>
              <w:t xml:space="preserve">, making decisions about the optimal technologies for our objectives. Throughout this collaborative endeavour, our team gained hands-on experience with tools and technologies like </w:t>
            </w:r>
            <w:r w:rsidRPr="005537BE">
              <w:rPr>
                <w:i/>
                <w:iCs/>
              </w:rPr>
              <w:t>Docker</w:t>
            </w:r>
            <w:r>
              <w:t xml:space="preserve">, </w:t>
            </w:r>
            <w:r w:rsidRPr="005537BE">
              <w:rPr>
                <w:i/>
                <w:iCs/>
              </w:rPr>
              <w:t>React</w:t>
            </w:r>
            <w:r>
              <w:t xml:space="preserve">, and </w:t>
            </w:r>
            <w:r w:rsidRPr="005537BE">
              <w:rPr>
                <w:i/>
                <w:iCs/>
              </w:rPr>
              <w:t>Node.js</w:t>
            </w:r>
            <w:r>
              <w:t>.</w:t>
            </w:r>
          </w:p>
          <w:p w14:paraId="4D08DDBD" w14:textId="77777777" w:rsidR="004255BB" w:rsidRDefault="004255BB" w:rsidP="00091937">
            <w:pPr>
              <w:pStyle w:val="Heading4"/>
            </w:pPr>
          </w:p>
          <w:p w14:paraId="277020EC" w14:textId="4DEB0AC4" w:rsidR="00091937" w:rsidRPr="004255BB" w:rsidRDefault="00091937" w:rsidP="00091937">
            <w:pPr>
              <w:pStyle w:val="Heading4"/>
              <w:rPr>
                <w:bCs/>
              </w:rPr>
            </w:pPr>
            <w:r w:rsidRPr="004255BB">
              <w:t>Systems Development Coursework</w:t>
            </w:r>
          </w:p>
          <w:p w14:paraId="13ABC8BE" w14:textId="525B6769" w:rsidR="00091937" w:rsidRPr="004255BB" w:rsidRDefault="00091937" w:rsidP="00091937">
            <w:pPr>
              <w:pStyle w:val="Date"/>
            </w:pPr>
            <w:r w:rsidRPr="004255BB">
              <w:t xml:space="preserve">Level </w:t>
            </w:r>
            <w:r w:rsidR="003C149B">
              <w:t>2</w:t>
            </w:r>
          </w:p>
          <w:p w14:paraId="2DD51B67" w14:textId="3655CC6F" w:rsidR="00DD2FC9" w:rsidRDefault="0030238C" w:rsidP="006B1466">
            <w:pPr>
              <w:pStyle w:val="Heading4"/>
            </w:pPr>
            <w:r w:rsidRPr="0030238C">
              <w:rPr>
                <w:b w:val="0"/>
              </w:rPr>
              <w:t>During our project, my team and I developed "</w:t>
            </w:r>
            <w:proofErr w:type="spellStart"/>
            <w:r w:rsidRPr="0030238C">
              <w:rPr>
                <w:b w:val="0"/>
              </w:rPr>
              <w:t>Technopoly</w:t>
            </w:r>
            <w:proofErr w:type="spellEnd"/>
            <w:r w:rsidRPr="0030238C">
              <w:rPr>
                <w:b w:val="0"/>
              </w:rPr>
              <w:t xml:space="preserve">", a console-based adaptation of Monopoly. Throughout the project, we emphasised comprehensive design, creating </w:t>
            </w:r>
            <w:r w:rsidRPr="005537BE">
              <w:rPr>
                <w:b w:val="0"/>
                <w:i/>
                <w:iCs/>
              </w:rPr>
              <w:t>UML</w:t>
            </w:r>
            <w:r w:rsidRPr="0030238C">
              <w:rPr>
                <w:b w:val="0"/>
              </w:rPr>
              <w:t xml:space="preserve"> artefacts such as a </w:t>
            </w:r>
            <w:r w:rsidRPr="005537BE">
              <w:rPr>
                <w:b w:val="0"/>
                <w:i/>
                <w:iCs/>
              </w:rPr>
              <w:t>use case diagram</w:t>
            </w:r>
            <w:r w:rsidRPr="0030238C">
              <w:rPr>
                <w:b w:val="0"/>
              </w:rPr>
              <w:t xml:space="preserve">, </w:t>
            </w:r>
            <w:r w:rsidRPr="005537BE">
              <w:rPr>
                <w:b w:val="0"/>
                <w:i/>
                <w:iCs/>
              </w:rPr>
              <w:t>sequence diagrams</w:t>
            </w:r>
            <w:r w:rsidRPr="0030238C">
              <w:rPr>
                <w:b w:val="0"/>
              </w:rPr>
              <w:t xml:space="preserve">, and associated descriptions. Furthermore, I delved deeper into the software development lifecycle with a focus on testing, particularly crafting </w:t>
            </w:r>
            <w:r w:rsidRPr="005537BE">
              <w:rPr>
                <w:b w:val="0"/>
                <w:i/>
                <w:iCs/>
              </w:rPr>
              <w:t>JUnit</w:t>
            </w:r>
            <w:r w:rsidRPr="0030238C">
              <w:rPr>
                <w:b w:val="0"/>
              </w:rPr>
              <w:t xml:space="preserve"> tests for the </w:t>
            </w:r>
            <w:r w:rsidRPr="005537BE">
              <w:rPr>
                <w:b w:val="0"/>
                <w:i/>
                <w:iCs/>
              </w:rPr>
              <w:t>Java</w:t>
            </w:r>
            <w:r w:rsidRPr="0030238C">
              <w:rPr>
                <w:b w:val="0"/>
              </w:rPr>
              <w:t xml:space="preserve"> application. Additionally, I engaged in </w:t>
            </w:r>
            <w:r w:rsidRPr="005537BE">
              <w:rPr>
                <w:b w:val="0"/>
                <w:i/>
                <w:iCs/>
              </w:rPr>
              <w:t>pair programming</w:t>
            </w:r>
            <w:r w:rsidRPr="0030238C">
              <w:rPr>
                <w:b w:val="0"/>
              </w:rPr>
              <w:t xml:space="preserve"> sessions, which facilitated robust code development and enhanced collaborative problem-solving.</w:t>
            </w:r>
          </w:p>
          <w:p w14:paraId="1AAB8DB9" w14:textId="77777777" w:rsidR="00DD2FC9" w:rsidRDefault="00DD2FC9" w:rsidP="006B1466">
            <w:pPr>
              <w:pStyle w:val="Heading4"/>
            </w:pPr>
          </w:p>
          <w:p w14:paraId="4746929A" w14:textId="77777777" w:rsidR="00DD2FC9" w:rsidRDefault="00DD2FC9" w:rsidP="006B1466">
            <w:pPr>
              <w:pStyle w:val="Heading4"/>
            </w:pPr>
          </w:p>
          <w:p w14:paraId="4CE3114F" w14:textId="77777777" w:rsidR="00DD2FC9" w:rsidRDefault="00DD2FC9" w:rsidP="006B1466">
            <w:pPr>
              <w:pStyle w:val="Heading4"/>
            </w:pPr>
          </w:p>
          <w:p w14:paraId="4E81C3A2" w14:textId="2EC895F5" w:rsidR="00DD2FC9" w:rsidRDefault="00DD2FC9" w:rsidP="006B1466">
            <w:pPr>
              <w:pStyle w:val="Heading4"/>
            </w:pPr>
          </w:p>
          <w:p w14:paraId="0258CFDD" w14:textId="602D98D1" w:rsidR="006B1466" w:rsidRPr="004255BB" w:rsidRDefault="0030238C" w:rsidP="006B1466">
            <w:pPr>
              <w:pStyle w:val="Heading4"/>
              <w:rPr>
                <w:bCs/>
              </w:rPr>
            </w:pPr>
            <w:r w:rsidRPr="004255BB">
              <w:rPr>
                <w:noProof/>
              </w:rPr>
              <w:drawing>
                <wp:anchor distT="0" distB="0" distL="114300" distR="114300" simplePos="0" relativeHeight="251710464" behindDoc="0" locked="0" layoutInCell="1" allowOverlap="1" wp14:anchorId="4F947BEE" wp14:editId="49576ACC">
                  <wp:simplePos x="0" y="0"/>
                  <wp:positionH relativeFrom="column">
                    <wp:posOffset>-278093</wp:posOffset>
                  </wp:positionH>
                  <wp:positionV relativeFrom="paragraph">
                    <wp:posOffset>53975</wp:posOffset>
                  </wp:positionV>
                  <wp:extent cx="194310" cy="194310"/>
                  <wp:effectExtent l="0" t="0" r="0" b="0"/>
                  <wp:wrapNone/>
                  <wp:docPr id="1988207262" name="Picture 198820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 cy="194310"/>
                          </a:xfrm>
                          <a:prstGeom prst="rect">
                            <a:avLst/>
                          </a:prstGeom>
                          <a:noFill/>
                        </pic:spPr>
                      </pic:pic>
                    </a:graphicData>
                  </a:graphic>
                  <wp14:sizeRelH relativeFrom="page">
                    <wp14:pctWidth>0</wp14:pctWidth>
                  </wp14:sizeRelH>
                  <wp14:sizeRelV relativeFrom="page">
                    <wp14:pctHeight>0</wp14:pctHeight>
                  </wp14:sizeRelV>
                </wp:anchor>
              </w:drawing>
            </w:r>
            <w:r w:rsidR="006B1466" w:rsidRPr="004255BB">
              <w:t>Web Technologies</w:t>
            </w:r>
            <w:r w:rsidR="00F62F72" w:rsidRPr="004255BB">
              <w:t xml:space="preserve"> Project</w:t>
            </w:r>
          </w:p>
          <w:p w14:paraId="242AF4E1" w14:textId="3984ADD2" w:rsidR="006B1466" w:rsidRPr="004255BB" w:rsidRDefault="006B1466" w:rsidP="006B1466">
            <w:pPr>
              <w:pStyle w:val="Date"/>
            </w:pPr>
            <w:r w:rsidRPr="004255BB">
              <w:t>Level 1</w:t>
            </w:r>
          </w:p>
          <w:p w14:paraId="102D1202" w14:textId="4F5824F8" w:rsidR="00DD2FC9" w:rsidRPr="004255BB" w:rsidRDefault="00DD2FC9" w:rsidP="00B86148">
            <w:r w:rsidRPr="00DD2FC9">
              <w:t xml:space="preserve">During our project, my team and I embarked on creating a web-based point-and-click escape room game. This demonstrates my </w:t>
            </w:r>
            <w:r w:rsidRPr="005537BE">
              <w:rPr>
                <w:i/>
                <w:iCs/>
              </w:rPr>
              <w:t>creativity</w:t>
            </w:r>
            <w:r w:rsidRPr="00DD2FC9">
              <w:t xml:space="preserve"> through creating a theme, story, and puzzles for this game. The project, beyond its creative dimensions, provided a valuable platform to enhance my JavaScript skills. As I delved into the game's development, I encountered various challenges and scenarios that pushed my technical abilities, enabling me to further solidify and expand my proficiency in </w:t>
            </w:r>
            <w:r w:rsidRPr="005537BE">
              <w:rPr>
                <w:i/>
                <w:iCs/>
              </w:rPr>
              <w:t>JavaScript</w:t>
            </w:r>
            <w:r w:rsidRPr="00DD2FC9">
              <w:t>.</w:t>
            </w:r>
          </w:p>
          <w:p w14:paraId="4BA18DDD" w14:textId="15CCA739" w:rsidR="00F62F72" w:rsidRPr="004255BB" w:rsidRDefault="00F62F72" w:rsidP="00B86148">
            <w:pPr>
              <w:rPr>
                <w:sz w:val="16"/>
                <w:szCs w:val="20"/>
              </w:rPr>
            </w:pPr>
          </w:p>
          <w:sdt>
            <w:sdtPr>
              <w:id w:val="1001553383"/>
              <w:placeholder>
                <w:docPart w:val="5C4789A360C74881AA487E2BF46C736F"/>
              </w:placeholder>
              <w:temporary/>
              <w:showingPlcHdr/>
              <w15:appearance w15:val="hidden"/>
            </w:sdtPr>
            <w:sdtContent>
              <w:p w14:paraId="39B4E7A4" w14:textId="77777777" w:rsidR="00B86148" w:rsidRPr="004255BB" w:rsidRDefault="00B86148" w:rsidP="00B86148">
                <w:pPr>
                  <w:pStyle w:val="Heading2"/>
                </w:pPr>
                <w:r w:rsidRPr="004255BB">
                  <w:t>WORK EXPERIENCE</w:t>
                </w:r>
              </w:p>
            </w:sdtContent>
          </w:sdt>
          <w:p w14:paraId="2ADA78FC" w14:textId="77777777" w:rsidR="00502A6B" w:rsidRPr="004255BB" w:rsidRDefault="00502A6B" w:rsidP="00502A6B">
            <w:pPr>
              <w:pStyle w:val="Heading4"/>
              <w:rPr>
                <w:bCs/>
              </w:rPr>
            </w:pPr>
            <w:r w:rsidRPr="004255BB">
              <w:t>PwC, Tech Consultant</w:t>
            </w:r>
          </w:p>
          <w:p w14:paraId="1A6026C7" w14:textId="66E1A4C8" w:rsidR="00502A6B" w:rsidRPr="004255BB" w:rsidRDefault="004E6CE9" w:rsidP="00502A6B">
            <w:pPr>
              <w:pStyle w:val="Date"/>
            </w:pPr>
            <w:r w:rsidRPr="004255BB">
              <w:t>21</w:t>
            </w:r>
            <w:r w:rsidR="00502A6B" w:rsidRPr="004255BB">
              <w:t>/0</w:t>
            </w:r>
            <w:r w:rsidRPr="004255BB">
              <w:t>9</w:t>
            </w:r>
            <w:r w:rsidR="00502A6B" w:rsidRPr="004255BB">
              <w:t>/202</w:t>
            </w:r>
            <w:r w:rsidRPr="004255BB">
              <w:t>0</w:t>
            </w:r>
            <w:r w:rsidR="00340A64" w:rsidRPr="004255BB">
              <w:t xml:space="preserve"> </w:t>
            </w:r>
            <w:r w:rsidR="00502A6B" w:rsidRPr="004255BB">
              <w:t>–</w:t>
            </w:r>
            <w:r w:rsidR="00340A64" w:rsidRPr="004255BB">
              <w:t xml:space="preserve"> </w:t>
            </w:r>
            <w:r w:rsidRPr="004255BB">
              <w:t>Current</w:t>
            </w:r>
            <w:r w:rsidR="00502A6B" w:rsidRPr="004255BB">
              <w:t xml:space="preserve"> </w:t>
            </w:r>
          </w:p>
          <w:p w14:paraId="37657ED8" w14:textId="1B53E444" w:rsidR="00854A3B" w:rsidRDefault="009334A9" w:rsidP="009334A9">
            <w:r>
              <w:t xml:space="preserve">Throughout my </w:t>
            </w:r>
            <w:r w:rsidR="00DD2FC9">
              <w:t>four</w:t>
            </w:r>
            <w:r>
              <w:t xml:space="preserve"> placements, I amassed a wide range of experience across domains such as cloud, </w:t>
            </w:r>
            <w:r w:rsidRPr="005537BE">
              <w:rPr>
                <w:i/>
                <w:iCs/>
              </w:rPr>
              <w:t>IoT</w:t>
            </w:r>
            <w:r>
              <w:t xml:space="preserve">, </w:t>
            </w:r>
            <w:r w:rsidRPr="005537BE">
              <w:rPr>
                <w:i/>
                <w:iCs/>
              </w:rPr>
              <w:t>finance transformation</w:t>
            </w:r>
            <w:r>
              <w:t xml:space="preserve">, </w:t>
            </w:r>
            <w:r w:rsidRPr="005537BE">
              <w:rPr>
                <w:i/>
                <w:iCs/>
              </w:rPr>
              <w:t>Salesforce</w:t>
            </w:r>
            <w:r>
              <w:t xml:space="preserve">, and </w:t>
            </w:r>
            <w:r w:rsidRPr="005537BE">
              <w:rPr>
                <w:i/>
                <w:iCs/>
              </w:rPr>
              <w:t xml:space="preserve">Google </w:t>
            </w:r>
            <w:proofErr w:type="spellStart"/>
            <w:r w:rsidRPr="005537BE">
              <w:rPr>
                <w:i/>
                <w:iCs/>
              </w:rPr>
              <w:t>AppScript</w:t>
            </w:r>
            <w:proofErr w:type="spellEnd"/>
            <w:r>
              <w:t>. Serving in various capacities across four projects, I took on roles ranging from project management and test management to development. These roles not only provided me the opportunity to travel across the UK, attending internal events and training sessions but also enabled me to delve deep into practical applications.</w:t>
            </w:r>
          </w:p>
          <w:p w14:paraId="3D9EE508" w14:textId="77777777" w:rsidR="00DD2FC9" w:rsidRDefault="00DD2FC9" w:rsidP="009334A9"/>
          <w:p w14:paraId="2986CCD7" w14:textId="77777777" w:rsidR="00DD2FC9" w:rsidRDefault="00DD2FC9" w:rsidP="00DD2FC9">
            <w:r>
              <w:t xml:space="preserve">My versatility was further underscored by my ability to seamlessly integrate into teams of varying sizes, from expansive groups to solo endeavours, demonstrating both my </w:t>
            </w:r>
            <w:r w:rsidRPr="005537BE">
              <w:rPr>
                <w:i/>
                <w:iCs/>
              </w:rPr>
              <w:t>team collaboration skills</w:t>
            </w:r>
            <w:r>
              <w:t xml:space="preserve"> and capacity for </w:t>
            </w:r>
            <w:r w:rsidRPr="005537BE">
              <w:rPr>
                <w:i/>
                <w:iCs/>
              </w:rPr>
              <w:t>independent work</w:t>
            </w:r>
            <w:r>
              <w:t xml:space="preserve">. My projects reached across borders, encompassing teams from </w:t>
            </w:r>
            <w:proofErr w:type="spellStart"/>
            <w:r>
              <w:t>CTech</w:t>
            </w:r>
            <w:proofErr w:type="spellEnd"/>
            <w:r>
              <w:t xml:space="preserve"> Poland, PwC India, PwC Middle East, and PwC South Africa, highlighting my </w:t>
            </w:r>
            <w:r w:rsidRPr="005537BE">
              <w:rPr>
                <w:i/>
                <w:iCs/>
              </w:rPr>
              <w:t>adeptness at functioning within multicultural environments</w:t>
            </w:r>
            <w:r>
              <w:t xml:space="preserve">. Client engagement formed a significant aspect of my roles, evident from my direct interactions through status reports and meetings. Moreover, I adeptly handled existing platforms, placing an emphasis on </w:t>
            </w:r>
            <w:r w:rsidRPr="005537BE">
              <w:rPr>
                <w:i/>
                <w:iCs/>
              </w:rPr>
              <w:t>crafting detailed, developer-centric documentation</w:t>
            </w:r>
            <w:r>
              <w:t>.</w:t>
            </w:r>
          </w:p>
          <w:p w14:paraId="336D10F3" w14:textId="77777777" w:rsidR="00DD2FC9" w:rsidRDefault="00DD2FC9" w:rsidP="00DD2FC9"/>
          <w:p w14:paraId="0D241112" w14:textId="1B3FE850" w:rsidR="009334A9" w:rsidRPr="004255BB" w:rsidRDefault="00DD2FC9" w:rsidP="00DD2FC9">
            <w:r>
              <w:t xml:space="preserve">On the professional development front, I acquired certifications in </w:t>
            </w:r>
            <w:r w:rsidRPr="005537BE">
              <w:rPr>
                <w:i/>
                <w:iCs/>
              </w:rPr>
              <w:t>Alteryx</w:t>
            </w:r>
            <w:r>
              <w:t xml:space="preserve"> and </w:t>
            </w:r>
            <w:r w:rsidRPr="005537BE">
              <w:rPr>
                <w:i/>
                <w:iCs/>
              </w:rPr>
              <w:t>Microsoft Azure</w:t>
            </w:r>
            <w:r>
              <w:t xml:space="preserve"> to solidify my domain knowledge. In more tech-intensive capacities, I delved into practical applications using tools like </w:t>
            </w:r>
            <w:r w:rsidRPr="005537BE">
              <w:rPr>
                <w:i/>
                <w:iCs/>
              </w:rPr>
              <w:t>React</w:t>
            </w:r>
            <w:r>
              <w:t xml:space="preserve">, </w:t>
            </w:r>
            <w:r w:rsidRPr="005537BE">
              <w:rPr>
                <w:i/>
                <w:iCs/>
              </w:rPr>
              <w:t>Python</w:t>
            </w:r>
            <w:r>
              <w:t xml:space="preserve">, </w:t>
            </w:r>
            <w:proofErr w:type="spellStart"/>
            <w:r w:rsidRPr="005537BE">
              <w:rPr>
                <w:i/>
                <w:iCs/>
              </w:rPr>
              <w:t>Vantiq</w:t>
            </w:r>
            <w:proofErr w:type="spellEnd"/>
            <w:r>
              <w:t xml:space="preserve">, and the </w:t>
            </w:r>
            <w:r w:rsidRPr="005537BE">
              <w:rPr>
                <w:i/>
                <w:iCs/>
              </w:rPr>
              <w:t>Azure SDK</w:t>
            </w:r>
            <w:r>
              <w:t xml:space="preserve">, enhancing my proficiency in </w:t>
            </w:r>
            <w:r w:rsidRPr="005537BE">
              <w:rPr>
                <w:i/>
                <w:iCs/>
              </w:rPr>
              <w:t>web app development</w:t>
            </w:r>
            <w:r>
              <w:t xml:space="preserve"> and </w:t>
            </w:r>
            <w:r w:rsidRPr="005537BE">
              <w:rPr>
                <w:i/>
                <w:iCs/>
              </w:rPr>
              <w:t>REST APIs</w:t>
            </w:r>
            <w:r>
              <w:t xml:space="preserve">. Additionally, I undertook training modules in </w:t>
            </w:r>
            <w:r w:rsidRPr="005537BE">
              <w:rPr>
                <w:i/>
                <w:iCs/>
              </w:rPr>
              <w:t>UiPath</w:t>
            </w:r>
            <w:r>
              <w:t xml:space="preserve">, </w:t>
            </w:r>
            <w:proofErr w:type="spellStart"/>
            <w:r w:rsidRPr="005537BE">
              <w:rPr>
                <w:i/>
                <w:iCs/>
              </w:rPr>
              <w:t>PowerBi</w:t>
            </w:r>
            <w:proofErr w:type="spellEnd"/>
            <w:r>
              <w:t xml:space="preserve">, and </w:t>
            </w:r>
            <w:r w:rsidRPr="005537BE">
              <w:rPr>
                <w:i/>
                <w:iCs/>
              </w:rPr>
              <w:t>Excel</w:t>
            </w:r>
            <w:r>
              <w:t xml:space="preserve"> to further augment my skill set.</w:t>
            </w:r>
          </w:p>
          <w:p w14:paraId="093298FF" w14:textId="047824C1" w:rsidR="00B86148" w:rsidRPr="004255BB" w:rsidRDefault="00B86148" w:rsidP="00B86148">
            <w:pPr>
              <w:rPr>
                <w:sz w:val="12"/>
                <w:szCs w:val="16"/>
              </w:rPr>
            </w:pPr>
          </w:p>
          <w:p w14:paraId="3AD3E545" w14:textId="4E9700FF" w:rsidR="00091937" w:rsidRPr="004255BB" w:rsidRDefault="00091937" w:rsidP="00B86148">
            <w:pPr>
              <w:pStyle w:val="Heading4"/>
            </w:pPr>
          </w:p>
          <w:p w14:paraId="75241FB6" w14:textId="6198B7E6" w:rsidR="00B86148" w:rsidRPr="004255BB" w:rsidRDefault="007341F3" w:rsidP="00B86148">
            <w:pPr>
              <w:pStyle w:val="Heading4"/>
              <w:rPr>
                <w:bCs/>
              </w:rPr>
            </w:pPr>
            <w:r w:rsidRPr="004255BB">
              <w:t>PSNI, Software Engineer</w:t>
            </w:r>
          </w:p>
          <w:p w14:paraId="05E18859" w14:textId="64FB6EBC" w:rsidR="00B86148" w:rsidRPr="004255BB" w:rsidRDefault="0075239D" w:rsidP="00B86148">
            <w:pPr>
              <w:pStyle w:val="Date"/>
            </w:pPr>
            <w:r w:rsidRPr="004255BB">
              <w:t xml:space="preserve">29/07/2019 </w:t>
            </w:r>
            <w:r w:rsidR="00B86148" w:rsidRPr="004255BB">
              <w:t>–</w:t>
            </w:r>
            <w:r w:rsidRPr="004255BB">
              <w:t xml:space="preserve"> 23/08/2019</w:t>
            </w:r>
          </w:p>
          <w:p w14:paraId="2A596EF9" w14:textId="7D901643" w:rsidR="007341F3" w:rsidRPr="004255BB" w:rsidRDefault="007341F3" w:rsidP="00B86148">
            <w:r w:rsidRPr="004255BB">
              <w:t xml:space="preserve">At my </w:t>
            </w:r>
            <w:r w:rsidR="0075239D" w:rsidRPr="004255BB">
              <w:t>4</w:t>
            </w:r>
            <w:r w:rsidRPr="004255BB">
              <w:t xml:space="preserve"> weeks' work experience with the PSNI, where I was placed within ICS in which I worked on several projects which were developing a facial recognition software, researching different handwriting recognition </w:t>
            </w:r>
            <w:r w:rsidR="00A270F8" w:rsidRPr="004255BB">
              <w:t>software,</w:t>
            </w:r>
            <w:r w:rsidRPr="004255BB">
              <w:t xml:space="preserve"> and assisting ICS in finding a cloud storage provider. These projects tested both </w:t>
            </w:r>
            <w:r w:rsidRPr="004255BB">
              <w:rPr>
                <w:i/>
                <w:iCs/>
              </w:rPr>
              <w:t xml:space="preserve">my problem-solving skills </w:t>
            </w:r>
            <w:r w:rsidRPr="004255BB">
              <w:t>and</w:t>
            </w:r>
            <w:r w:rsidRPr="004255BB">
              <w:rPr>
                <w:i/>
                <w:iCs/>
              </w:rPr>
              <w:t xml:space="preserve"> my logical thinking skills.</w:t>
            </w:r>
            <w:r w:rsidR="00B86148" w:rsidRPr="004255BB">
              <w:t xml:space="preserve"> </w:t>
            </w:r>
            <w:r w:rsidR="00864942" w:rsidRPr="004255BB">
              <w:t xml:space="preserve"> </w:t>
            </w:r>
          </w:p>
          <w:p w14:paraId="3F2E0A4A" w14:textId="77777777" w:rsidR="00620884" w:rsidRPr="004255BB" w:rsidRDefault="00620884" w:rsidP="00B86148">
            <w:pPr>
              <w:rPr>
                <w:sz w:val="14"/>
                <w:szCs w:val="18"/>
              </w:rPr>
            </w:pPr>
          </w:p>
          <w:p w14:paraId="2D609FC7" w14:textId="78AFF837" w:rsidR="00954286" w:rsidRPr="004255BB" w:rsidRDefault="00954286" w:rsidP="00B86148">
            <w:pPr>
              <w:rPr>
                <w:sz w:val="16"/>
                <w:szCs w:val="20"/>
              </w:rPr>
            </w:pPr>
          </w:p>
          <w:p w14:paraId="6579DC98" w14:textId="1293F2AF" w:rsidR="00864942" w:rsidRPr="004255BB" w:rsidRDefault="00864942" w:rsidP="00CC77E1">
            <w:pPr>
              <w:rPr>
                <w:sz w:val="12"/>
                <w:szCs w:val="16"/>
              </w:rPr>
            </w:pPr>
          </w:p>
          <w:p w14:paraId="5F631953" w14:textId="7FB3BC32" w:rsidR="00B86148" w:rsidRPr="004255BB" w:rsidRDefault="00B86148" w:rsidP="00502A6B"/>
        </w:tc>
      </w:tr>
    </w:tbl>
    <w:p w14:paraId="55DD1061" w14:textId="3800F041" w:rsidR="00FB40F2" w:rsidRDefault="00FB40F2" w:rsidP="00E7719E">
      <w:pPr>
        <w:tabs>
          <w:tab w:val="left" w:pos="990"/>
        </w:tabs>
      </w:pPr>
    </w:p>
    <w:sectPr w:rsidR="00FB40F2" w:rsidSect="000C45FF">
      <w:headerReference w:type="defaul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AE120" w14:textId="77777777" w:rsidR="00664CD8" w:rsidRPr="004255BB" w:rsidRDefault="00664CD8" w:rsidP="000C45FF">
      <w:r w:rsidRPr="004255BB">
        <w:separator/>
      </w:r>
    </w:p>
  </w:endnote>
  <w:endnote w:type="continuationSeparator" w:id="0">
    <w:p w14:paraId="19915159" w14:textId="77777777" w:rsidR="00664CD8" w:rsidRPr="004255BB" w:rsidRDefault="00664CD8" w:rsidP="000C45FF">
      <w:r w:rsidRPr="004255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91424" w14:textId="77777777" w:rsidR="00664CD8" w:rsidRPr="004255BB" w:rsidRDefault="00664CD8" w:rsidP="000C45FF">
      <w:r w:rsidRPr="004255BB">
        <w:separator/>
      </w:r>
    </w:p>
  </w:footnote>
  <w:footnote w:type="continuationSeparator" w:id="0">
    <w:p w14:paraId="361DC390" w14:textId="77777777" w:rsidR="00664CD8" w:rsidRPr="004255BB" w:rsidRDefault="00664CD8" w:rsidP="000C45FF">
      <w:r w:rsidRPr="004255B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C0D28" w14:textId="77777777" w:rsidR="000C45FF" w:rsidRPr="004255BB" w:rsidRDefault="000C45FF">
    <w:pPr>
      <w:pStyle w:val="Header"/>
    </w:pPr>
    <w:r w:rsidRPr="004255BB">
      <w:rPr>
        <w:noProof/>
      </w:rPr>
      <w:drawing>
        <wp:anchor distT="0" distB="0" distL="114300" distR="114300" simplePos="0" relativeHeight="251658240" behindDoc="1" locked="0" layoutInCell="1" allowOverlap="1" wp14:anchorId="65ED6992" wp14:editId="5FF7FA40">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8.4pt;height:12pt;visibility:visible;mso-wrap-style:square" o:bullet="t">
        <v:imagedata r:id="rId1" o:title=""/>
      </v:shape>
    </w:pict>
  </w:numPicBullet>
  <w:abstractNum w:abstractNumId="0" w15:restartNumberingAfterBreak="0">
    <w:nsid w:val="1C5C32C0"/>
    <w:multiLevelType w:val="hybridMultilevel"/>
    <w:tmpl w:val="59906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CF09B4"/>
    <w:multiLevelType w:val="hybridMultilevel"/>
    <w:tmpl w:val="00FAD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874DB5"/>
    <w:multiLevelType w:val="hybridMultilevel"/>
    <w:tmpl w:val="D2F8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494A2B"/>
    <w:multiLevelType w:val="hybridMultilevel"/>
    <w:tmpl w:val="1A408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1620272">
    <w:abstractNumId w:val="3"/>
  </w:num>
  <w:num w:numId="2" w16cid:durableId="1058364644">
    <w:abstractNumId w:val="0"/>
  </w:num>
  <w:num w:numId="3" w16cid:durableId="1485506914">
    <w:abstractNumId w:val="2"/>
  </w:num>
  <w:num w:numId="4" w16cid:durableId="1021512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0F2"/>
    <w:rsid w:val="00003AF3"/>
    <w:rsid w:val="00012E34"/>
    <w:rsid w:val="00036450"/>
    <w:rsid w:val="00047F87"/>
    <w:rsid w:val="00066848"/>
    <w:rsid w:val="00091937"/>
    <w:rsid w:val="00094499"/>
    <w:rsid w:val="00095496"/>
    <w:rsid w:val="000A46FD"/>
    <w:rsid w:val="000C45FF"/>
    <w:rsid w:val="000C7CD8"/>
    <w:rsid w:val="000E3FD1"/>
    <w:rsid w:val="000F67BA"/>
    <w:rsid w:val="00112054"/>
    <w:rsid w:val="0013574C"/>
    <w:rsid w:val="001525E1"/>
    <w:rsid w:val="00173A0C"/>
    <w:rsid w:val="00180329"/>
    <w:rsid w:val="0019001F"/>
    <w:rsid w:val="00192741"/>
    <w:rsid w:val="001A74A5"/>
    <w:rsid w:val="001B2ABD"/>
    <w:rsid w:val="001E0391"/>
    <w:rsid w:val="001E1759"/>
    <w:rsid w:val="001E65BA"/>
    <w:rsid w:val="001F1ECC"/>
    <w:rsid w:val="00212BA5"/>
    <w:rsid w:val="00231866"/>
    <w:rsid w:val="002400EB"/>
    <w:rsid w:val="00256CF7"/>
    <w:rsid w:val="00267BE1"/>
    <w:rsid w:val="00281FD5"/>
    <w:rsid w:val="002F09AB"/>
    <w:rsid w:val="0030238C"/>
    <w:rsid w:val="0030481B"/>
    <w:rsid w:val="003156FC"/>
    <w:rsid w:val="003254B5"/>
    <w:rsid w:val="003308E0"/>
    <w:rsid w:val="00336B49"/>
    <w:rsid w:val="00337CA9"/>
    <w:rsid w:val="00340A64"/>
    <w:rsid w:val="00367517"/>
    <w:rsid w:val="0037121F"/>
    <w:rsid w:val="003A5094"/>
    <w:rsid w:val="003A6B7D"/>
    <w:rsid w:val="003A74F2"/>
    <w:rsid w:val="003B06CA"/>
    <w:rsid w:val="003C149B"/>
    <w:rsid w:val="003E0D35"/>
    <w:rsid w:val="004071FC"/>
    <w:rsid w:val="004165FA"/>
    <w:rsid w:val="004255BB"/>
    <w:rsid w:val="00445947"/>
    <w:rsid w:val="00453F5D"/>
    <w:rsid w:val="004813B3"/>
    <w:rsid w:val="00496591"/>
    <w:rsid w:val="004B088D"/>
    <w:rsid w:val="004C60DD"/>
    <w:rsid w:val="004C63E4"/>
    <w:rsid w:val="004D3011"/>
    <w:rsid w:val="004E6CE9"/>
    <w:rsid w:val="004F2683"/>
    <w:rsid w:val="004F2F79"/>
    <w:rsid w:val="00502A6B"/>
    <w:rsid w:val="005262AC"/>
    <w:rsid w:val="00533A17"/>
    <w:rsid w:val="005537BE"/>
    <w:rsid w:val="00563173"/>
    <w:rsid w:val="0057152B"/>
    <w:rsid w:val="0059675B"/>
    <w:rsid w:val="005E39D5"/>
    <w:rsid w:val="00600670"/>
    <w:rsid w:val="00620884"/>
    <w:rsid w:val="0062123A"/>
    <w:rsid w:val="00646E75"/>
    <w:rsid w:val="0065136C"/>
    <w:rsid w:val="0065530B"/>
    <w:rsid w:val="006560B7"/>
    <w:rsid w:val="00664CD8"/>
    <w:rsid w:val="006771D0"/>
    <w:rsid w:val="00680D54"/>
    <w:rsid w:val="006A41A8"/>
    <w:rsid w:val="006B1466"/>
    <w:rsid w:val="006D3A5D"/>
    <w:rsid w:val="00715FCB"/>
    <w:rsid w:val="007341F3"/>
    <w:rsid w:val="00742633"/>
    <w:rsid w:val="00743101"/>
    <w:rsid w:val="0075239D"/>
    <w:rsid w:val="00753327"/>
    <w:rsid w:val="007538E5"/>
    <w:rsid w:val="007775E1"/>
    <w:rsid w:val="007851D8"/>
    <w:rsid w:val="00785BBE"/>
    <w:rsid w:val="007867A0"/>
    <w:rsid w:val="00787D3E"/>
    <w:rsid w:val="007927F5"/>
    <w:rsid w:val="00792DA1"/>
    <w:rsid w:val="007A26AB"/>
    <w:rsid w:val="007B26AD"/>
    <w:rsid w:val="007F2BFC"/>
    <w:rsid w:val="00802CA0"/>
    <w:rsid w:val="00812B5D"/>
    <w:rsid w:val="0084321B"/>
    <w:rsid w:val="00845147"/>
    <w:rsid w:val="00854A3B"/>
    <w:rsid w:val="00864942"/>
    <w:rsid w:val="008F2856"/>
    <w:rsid w:val="009260CD"/>
    <w:rsid w:val="009334A9"/>
    <w:rsid w:val="00946B9D"/>
    <w:rsid w:val="00952C25"/>
    <w:rsid w:val="00954286"/>
    <w:rsid w:val="009733D1"/>
    <w:rsid w:val="00976CD8"/>
    <w:rsid w:val="009A57B2"/>
    <w:rsid w:val="00A10B7A"/>
    <w:rsid w:val="00A2118D"/>
    <w:rsid w:val="00A270F8"/>
    <w:rsid w:val="00A36793"/>
    <w:rsid w:val="00A37891"/>
    <w:rsid w:val="00AB411D"/>
    <w:rsid w:val="00AD76E2"/>
    <w:rsid w:val="00B20152"/>
    <w:rsid w:val="00B359E4"/>
    <w:rsid w:val="00B425AE"/>
    <w:rsid w:val="00B42C13"/>
    <w:rsid w:val="00B57D98"/>
    <w:rsid w:val="00B70850"/>
    <w:rsid w:val="00B70FFD"/>
    <w:rsid w:val="00B86148"/>
    <w:rsid w:val="00BC3379"/>
    <w:rsid w:val="00BD2E88"/>
    <w:rsid w:val="00C066B6"/>
    <w:rsid w:val="00C37BA1"/>
    <w:rsid w:val="00C4674C"/>
    <w:rsid w:val="00C506CF"/>
    <w:rsid w:val="00C72BED"/>
    <w:rsid w:val="00C82A88"/>
    <w:rsid w:val="00C9578B"/>
    <w:rsid w:val="00CB0055"/>
    <w:rsid w:val="00CC77E1"/>
    <w:rsid w:val="00D02E9D"/>
    <w:rsid w:val="00D2522B"/>
    <w:rsid w:val="00D422DE"/>
    <w:rsid w:val="00D5459D"/>
    <w:rsid w:val="00D672D1"/>
    <w:rsid w:val="00D70A75"/>
    <w:rsid w:val="00D80204"/>
    <w:rsid w:val="00D83580"/>
    <w:rsid w:val="00D94F33"/>
    <w:rsid w:val="00DA1F4D"/>
    <w:rsid w:val="00DD172A"/>
    <w:rsid w:val="00DD2176"/>
    <w:rsid w:val="00DD2FC9"/>
    <w:rsid w:val="00DD630D"/>
    <w:rsid w:val="00DE1C52"/>
    <w:rsid w:val="00E238E8"/>
    <w:rsid w:val="00E25A26"/>
    <w:rsid w:val="00E4381A"/>
    <w:rsid w:val="00E44638"/>
    <w:rsid w:val="00E50091"/>
    <w:rsid w:val="00E55D74"/>
    <w:rsid w:val="00E7719E"/>
    <w:rsid w:val="00EB380A"/>
    <w:rsid w:val="00ED2EFF"/>
    <w:rsid w:val="00EE6E39"/>
    <w:rsid w:val="00F454FC"/>
    <w:rsid w:val="00F60274"/>
    <w:rsid w:val="00F62F72"/>
    <w:rsid w:val="00F77FB9"/>
    <w:rsid w:val="00FB0537"/>
    <w:rsid w:val="00FB068F"/>
    <w:rsid w:val="00FB4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D0B0C"/>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lang w:val="en-GB"/>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7A26AB"/>
    <w:pPr>
      <w:ind w:left="720"/>
      <w:contextualSpacing/>
    </w:pPr>
  </w:style>
  <w:style w:type="character" w:styleId="CommentReference">
    <w:name w:val="annotation reference"/>
    <w:basedOn w:val="DefaultParagraphFont"/>
    <w:uiPriority w:val="99"/>
    <w:semiHidden/>
    <w:unhideWhenUsed/>
    <w:rsid w:val="00E7719E"/>
    <w:rPr>
      <w:sz w:val="16"/>
      <w:szCs w:val="16"/>
    </w:rPr>
  </w:style>
  <w:style w:type="paragraph" w:styleId="CommentText">
    <w:name w:val="annotation text"/>
    <w:basedOn w:val="Normal"/>
    <w:link w:val="CommentTextChar"/>
    <w:uiPriority w:val="99"/>
    <w:unhideWhenUsed/>
    <w:rsid w:val="00E7719E"/>
    <w:rPr>
      <w:sz w:val="20"/>
      <w:szCs w:val="20"/>
    </w:rPr>
  </w:style>
  <w:style w:type="character" w:customStyle="1" w:styleId="CommentTextChar">
    <w:name w:val="Comment Text Char"/>
    <w:basedOn w:val="DefaultParagraphFont"/>
    <w:link w:val="CommentText"/>
    <w:uiPriority w:val="99"/>
    <w:rsid w:val="00E7719E"/>
    <w:rPr>
      <w:sz w:val="20"/>
      <w:szCs w:val="20"/>
    </w:rPr>
  </w:style>
  <w:style w:type="paragraph" w:styleId="CommentSubject">
    <w:name w:val="annotation subject"/>
    <w:basedOn w:val="CommentText"/>
    <w:next w:val="CommentText"/>
    <w:link w:val="CommentSubjectChar"/>
    <w:uiPriority w:val="99"/>
    <w:semiHidden/>
    <w:unhideWhenUsed/>
    <w:rsid w:val="00E7719E"/>
    <w:rPr>
      <w:b/>
      <w:bCs/>
    </w:rPr>
  </w:style>
  <w:style w:type="character" w:customStyle="1" w:styleId="CommentSubjectChar">
    <w:name w:val="Comment Subject Char"/>
    <w:basedOn w:val="CommentTextChar"/>
    <w:link w:val="CommentSubject"/>
    <w:uiPriority w:val="99"/>
    <w:semiHidden/>
    <w:rsid w:val="00E7719E"/>
    <w:rPr>
      <w:b/>
      <w:bCs/>
      <w:sz w:val="20"/>
      <w:szCs w:val="20"/>
    </w:rPr>
  </w:style>
  <w:style w:type="character" w:styleId="FollowedHyperlink">
    <w:name w:val="FollowedHyperlink"/>
    <w:basedOn w:val="DefaultParagraphFont"/>
    <w:uiPriority w:val="99"/>
    <w:semiHidden/>
    <w:unhideWhenUsed/>
    <w:rsid w:val="00DD2FC9"/>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08559">
      <w:bodyDiv w:val="1"/>
      <w:marLeft w:val="0"/>
      <w:marRight w:val="0"/>
      <w:marTop w:val="0"/>
      <w:marBottom w:val="0"/>
      <w:divBdr>
        <w:top w:val="none" w:sz="0" w:space="0" w:color="auto"/>
        <w:left w:val="none" w:sz="0" w:space="0" w:color="auto"/>
        <w:bottom w:val="none" w:sz="0" w:space="0" w:color="auto"/>
        <w:right w:val="none" w:sz="0" w:space="0" w:color="auto"/>
      </w:divBdr>
    </w:div>
    <w:div w:id="739408107">
      <w:bodyDiv w:val="1"/>
      <w:marLeft w:val="0"/>
      <w:marRight w:val="0"/>
      <w:marTop w:val="0"/>
      <w:marBottom w:val="0"/>
      <w:divBdr>
        <w:top w:val="none" w:sz="0" w:space="0" w:color="auto"/>
        <w:left w:val="none" w:sz="0" w:space="0" w:color="auto"/>
        <w:bottom w:val="none" w:sz="0" w:space="0" w:color="auto"/>
        <w:right w:val="none" w:sz="0" w:space="0" w:color="auto"/>
      </w:divBdr>
    </w:div>
    <w:div w:id="1164079453">
      <w:bodyDiv w:val="1"/>
      <w:marLeft w:val="0"/>
      <w:marRight w:val="0"/>
      <w:marTop w:val="0"/>
      <w:marBottom w:val="0"/>
      <w:divBdr>
        <w:top w:val="none" w:sz="0" w:space="0" w:color="auto"/>
        <w:left w:val="none" w:sz="0" w:space="0" w:color="auto"/>
        <w:bottom w:val="none" w:sz="0" w:space="0" w:color="auto"/>
        <w:right w:val="none" w:sz="0" w:space="0" w:color="auto"/>
      </w:divBdr>
    </w:div>
    <w:div w:id="1191652653">
      <w:bodyDiv w:val="1"/>
      <w:marLeft w:val="0"/>
      <w:marRight w:val="0"/>
      <w:marTop w:val="0"/>
      <w:marBottom w:val="0"/>
      <w:divBdr>
        <w:top w:val="none" w:sz="0" w:space="0" w:color="auto"/>
        <w:left w:val="none" w:sz="0" w:space="0" w:color="auto"/>
        <w:bottom w:val="none" w:sz="0" w:space="0" w:color="auto"/>
        <w:right w:val="none" w:sz="0" w:space="0" w:color="auto"/>
      </w:divBdr>
    </w:div>
    <w:div w:id="1495753659">
      <w:bodyDiv w:val="1"/>
      <w:marLeft w:val="0"/>
      <w:marRight w:val="0"/>
      <w:marTop w:val="0"/>
      <w:marBottom w:val="0"/>
      <w:divBdr>
        <w:top w:val="none" w:sz="0" w:space="0" w:color="auto"/>
        <w:left w:val="none" w:sz="0" w:space="0" w:color="auto"/>
        <w:bottom w:val="none" w:sz="0" w:space="0" w:color="auto"/>
        <w:right w:val="none" w:sz="0" w:space="0" w:color="auto"/>
      </w:divBdr>
      <w:divsChild>
        <w:div w:id="633754737">
          <w:marLeft w:val="0"/>
          <w:marRight w:val="0"/>
          <w:marTop w:val="0"/>
          <w:marBottom w:val="0"/>
          <w:divBdr>
            <w:top w:val="none" w:sz="0" w:space="0" w:color="auto"/>
            <w:left w:val="none" w:sz="0" w:space="0" w:color="auto"/>
            <w:bottom w:val="none" w:sz="0" w:space="0" w:color="auto"/>
            <w:right w:val="none" w:sz="0" w:space="0" w:color="auto"/>
          </w:divBdr>
        </w:div>
      </w:divsChild>
    </w:div>
    <w:div w:id="1596934603">
      <w:bodyDiv w:val="1"/>
      <w:marLeft w:val="0"/>
      <w:marRight w:val="0"/>
      <w:marTop w:val="0"/>
      <w:marBottom w:val="0"/>
      <w:divBdr>
        <w:top w:val="none" w:sz="0" w:space="0" w:color="auto"/>
        <w:left w:val="none" w:sz="0" w:space="0" w:color="auto"/>
        <w:bottom w:val="none" w:sz="0" w:space="0" w:color="auto"/>
        <w:right w:val="none" w:sz="0" w:space="0" w:color="auto"/>
      </w:divBdr>
      <w:divsChild>
        <w:div w:id="1983541506">
          <w:marLeft w:val="0"/>
          <w:marRight w:val="0"/>
          <w:marTop w:val="0"/>
          <w:marBottom w:val="0"/>
          <w:divBdr>
            <w:top w:val="none" w:sz="0" w:space="0" w:color="auto"/>
            <w:left w:val="none" w:sz="0" w:space="0" w:color="auto"/>
            <w:bottom w:val="none" w:sz="0" w:space="0" w:color="auto"/>
            <w:right w:val="none" w:sz="0" w:space="0" w:color="auto"/>
          </w:divBdr>
        </w:div>
      </w:divsChild>
    </w:div>
    <w:div w:id="166666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7.sv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adamlogan17" TargetMode="External"/><Relationship Id="rId20" Type="http://schemas.openxmlformats.org/officeDocument/2006/relationships/image" Target="media/image8.png"/><Relationship Id="rId29" Type="http://schemas.openxmlformats.org/officeDocument/2006/relationships/hyperlink" Target="https://adam-logan-portfolio.netlify.app/#educati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s://adam-logan-portfolio.netlify.app/"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mailto:adamlogan42@gmail.com" TargetMode="Externa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linkedin.com/in/adamlogan42" TargetMode="Externa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header" Target="header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2\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CBE9AF054D4C1CA968061078C43063"/>
        <w:category>
          <w:name w:val="General"/>
          <w:gallery w:val="placeholder"/>
        </w:category>
        <w:types>
          <w:type w:val="bbPlcHdr"/>
        </w:types>
        <w:behaviors>
          <w:behavior w:val="content"/>
        </w:behaviors>
        <w:guid w:val="{3F97E444-255A-4248-BA9C-40DDDB981B7E}"/>
      </w:docPartPr>
      <w:docPartBody>
        <w:p w:rsidR="003D13BA" w:rsidRDefault="00A61E01" w:rsidP="00A61E01">
          <w:pPr>
            <w:pStyle w:val="01CBE9AF054D4C1CA968061078C43063"/>
          </w:pPr>
          <w:r w:rsidRPr="00D5459D">
            <w:t>Profile</w:t>
          </w:r>
        </w:p>
      </w:docPartBody>
    </w:docPart>
    <w:docPart>
      <w:docPartPr>
        <w:name w:val="6D6B30327A4E4C3EAE5C8289D23F2ACD"/>
        <w:category>
          <w:name w:val="General"/>
          <w:gallery w:val="placeholder"/>
        </w:category>
        <w:types>
          <w:type w:val="bbPlcHdr"/>
        </w:types>
        <w:behaviors>
          <w:behavior w:val="content"/>
        </w:behaviors>
        <w:guid w:val="{6110D440-567A-4CE3-81F1-63F8DF667661}"/>
      </w:docPartPr>
      <w:docPartBody>
        <w:p w:rsidR="003D13BA" w:rsidRDefault="00A61E01" w:rsidP="00A61E01">
          <w:pPr>
            <w:pStyle w:val="6D6B30327A4E4C3EAE5C8289D23F2ACD"/>
          </w:pPr>
          <w:r w:rsidRPr="00CB0055">
            <w:t>Contact</w:t>
          </w:r>
        </w:p>
      </w:docPartBody>
    </w:docPart>
    <w:docPart>
      <w:docPartPr>
        <w:name w:val="0A1CFB7F39764A2AABDF5E3F17DB8935"/>
        <w:category>
          <w:name w:val="General"/>
          <w:gallery w:val="placeholder"/>
        </w:category>
        <w:types>
          <w:type w:val="bbPlcHdr"/>
        </w:types>
        <w:behaviors>
          <w:behavior w:val="content"/>
        </w:behaviors>
        <w:guid w:val="{C15BE3BB-FC75-4784-92DA-E3F8FE9F0787}"/>
      </w:docPartPr>
      <w:docPartBody>
        <w:p w:rsidR="003D13BA" w:rsidRDefault="00A61E01" w:rsidP="00A61E01">
          <w:pPr>
            <w:pStyle w:val="0A1CFB7F39764A2AABDF5E3F17DB8935"/>
          </w:pPr>
          <w:r w:rsidRPr="00036450">
            <w:t>EDUCATION</w:t>
          </w:r>
        </w:p>
      </w:docPartBody>
    </w:docPart>
    <w:docPart>
      <w:docPartPr>
        <w:name w:val="5C4789A360C74881AA487E2BF46C736F"/>
        <w:category>
          <w:name w:val="General"/>
          <w:gallery w:val="placeholder"/>
        </w:category>
        <w:types>
          <w:type w:val="bbPlcHdr"/>
        </w:types>
        <w:behaviors>
          <w:behavior w:val="content"/>
        </w:behaviors>
        <w:guid w:val="{272270D3-E81A-404E-8E87-C809526D6D45}"/>
      </w:docPartPr>
      <w:docPartBody>
        <w:p w:rsidR="003D13BA" w:rsidRDefault="00A61E01" w:rsidP="00A61E01">
          <w:pPr>
            <w:pStyle w:val="5C4789A360C74881AA487E2BF46C736F"/>
          </w:pPr>
          <w:r w:rsidRPr="00036450">
            <w:t>WORK EXPERIENCE</w:t>
          </w:r>
        </w:p>
      </w:docPartBody>
    </w:docPart>
    <w:docPart>
      <w:docPartPr>
        <w:name w:val="CD8D79A466634C3A8D14DAC6AA4F2DCD"/>
        <w:category>
          <w:name w:val="General"/>
          <w:gallery w:val="placeholder"/>
        </w:category>
        <w:types>
          <w:type w:val="bbPlcHdr"/>
        </w:types>
        <w:behaviors>
          <w:behavior w:val="content"/>
        </w:behaviors>
        <w:guid w:val="{52C16476-5A59-4085-859E-EEF4A2B736E6}"/>
      </w:docPartPr>
      <w:docPartBody>
        <w:p w:rsidR="003D13BA" w:rsidRDefault="00A61E01" w:rsidP="00A61E01">
          <w:pPr>
            <w:pStyle w:val="CD8D79A466634C3A8D14DAC6AA4F2DCD"/>
          </w:pPr>
          <w:r w:rsidRPr="00CB0055">
            <w:t>Hobbies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E01"/>
    <w:rsid w:val="00206B1D"/>
    <w:rsid w:val="00327A29"/>
    <w:rsid w:val="003D13BA"/>
    <w:rsid w:val="003D74CD"/>
    <w:rsid w:val="007E53FC"/>
    <w:rsid w:val="0082166D"/>
    <w:rsid w:val="00973B39"/>
    <w:rsid w:val="009B1F0E"/>
    <w:rsid w:val="00A61E01"/>
    <w:rsid w:val="00AE7DCC"/>
    <w:rsid w:val="00B363D6"/>
    <w:rsid w:val="00BD1E5C"/>
    <w:rsid w:val="00C15BD0"/>
    <w:rsid w:val="00E91E2F"/>
    <w:rsid w:val="00F744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A61E01"/>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C45911" w:themeColor="accent2" w:themeShade="BF"/>
      <w:u w:val="single"/>
    </w:rPr>
  </w:style>
  <w:style w:type="character" w:customStyle="1" w:styleId="Heading2Char">
    <w:name w:val="Heading 2 Char"/>
    <w:basedOn w:val="DefaultParagraphFont"/>
    <w:link w:val="Heading2"/>
    <w:uiPriority w:val="9"/>
    <w:rsid w:val="00A61E01"/>
    <w:rPr>
      <w:rFonts w:asciiTheme="majorHAnsi" w:eastAsiaTheme="majorEastAsia" w:hAnsiTheme="majorHAnsi" w:cstheme="majorBidi"/>
      <w:b/>
      <w:bCs/>
      <w:caps/>
      <w:szCs w:val="26"/>
      <w:lang w:val="en-US" w:eastAsia="ja-JP"/>
    </w:rPr>
  </w:style>
  <w:style w:type="paragraph" w:customStyle="1" w:styleId="01CBE9AF054D4C1CA968061078C43063">
    <w:name w:val="01CBE9AF054D4C1CA968061078C43063"/>
    <w:rsid w:val="00A61E01"/>
  </w:style>
  <w:style w:type="paragraph" w:customStyle="1" w:styleId="6D6B30327A4E4C3EAE5C8289D23F2ACD">
    <w:name w:val="6D6B30327A4E4C3EAE5C8289D23F2ACD"/>
    <w:rsid w:val="00A61E01"/>
  </w:style>
  <w:style w:type="paragraph" w:customStyle="1" w:styleId="0A1CFB7F39764A2AABDF5E3F17DB8935">
    <w:name w:val="0A1CFB7F39764A2AABDF5E3F17DB8935"/>
    <w:rsid w:val="00A61E01"/>
  </w:style>
  <w:style w:type="paragraph" w:customStyle="1" w:styleId="5C4789A360C74881AA487E2BF46C736F">
    <w:name w:val="5C4789A360C74881AA487E2BF46C736F"/>
    <w:rsid w:val="00A61E01"/>
  </w:style>
  <w:style w:type="paragraph" w:customStyle="1" w:styleId="CD8D79A466634C3A8D14DAC6AA4F2DCD">
    <w:name w:val="CD8D79A466634C3A8D14DAC6AA4F2DCD"/>
    <w:rsid w:val="00A61E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4C4DE3-F606-4296-A54A-33AC04A1614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3.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2</Pages>
  <Words>1172</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2022-02-03T16:28:00Z</dcterms:created>
  <dcterms:modified xsi:type="dcterms:W3CDTF">2023-09-21T16:55:00Z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